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329EB" w14:textId="438F5884" w:rsidR="008D2158" w:rsidRPr="00830E50" w:rsidRDefault="008D2158" w:rsidP="006F21A6">
      <w:pPr>
        <w:widowControl/>
        <w:spacing w:before="0"/>
        <w:ind w:left="0"/>
        <w:jc w:val="center"/>
        <w:rPr>
          <w:rFonts w:ascii="Times New Roman" w:hAnsi="Times New Roman" w:cs="Times New Roman"/>
          <w:bCs/>
          <w:snapToGrid/>
          <w:szCs w:val="24"/>
          <w:lang w:val="en-AU"/>
        </w:rPr>
      </w:pPr>
      <w:r w:rsidRPr="00830E50">
        <w:rPr>
          <w:rFonts w:ascii="Times New Roman" w:hAnsi="Times New Roman" w:cs="Times New Roman"/>
          <w:b/>
          <w:bCs/>
          <w:snapToGrid/>
          <w:szCs w:val="24"/>
          <w:lang w:val="en-AU"/>
        </w:rPr>
        <w:t>BẢNG GHI NHẬN THAY ĐỔI</w:t>
      </w:r>
    </w:p>
    <w:p w14:paraId="731BE439" w14:textId="77777777" w:rsidR="008D2158" w:rsidRPr="00830E50" w:rsidRDefault="008D2158" w:rsidP="006F21A6">
      <w:pPr>
        <w:widowControl/>
        <w:ind w:left="0" w:hanging="360"/>
        <w:jc w:val="both"/>
        <w:rPr>
          <w:rFonts w:ascii="Times New Roman" w:hAnsi="Times New Roman" w:cs="Times New Roman"/>
          <w:b/>
          <w:snapToGrid/>
          <w:szCs w:val="24"/>
          <w:lang w:val="en-AU"/>
        </w:rPr>
      </w:pPr>
    </w:p>
    <w:p w14:paraId="100F6655" w14:textId="77777777" w:rsidR="008D2158" w:rsidRPr="00830E50" w:rsidRDefault="008D2158" w:rsidP="006F21A6">
      <w:pPr>
        <w:widowControl/>
        <w:spacing w:before="0"/>
        <w:ind w:left="0" w:firstLine="720"/>
        <w:jc w:val="both"/>
        <w:rPr>
          <w:rFonts w:ascii="Times New Roman" w:hAnsi="Times New Roman" w:cs="Times New Roman"/>
          <w:snapToGrid/>
          <w:szCs w:val="24"/>
          <w:lang w:val="en-AU"/>
        </w:rPr>
      </w:pPr>
      <w:r w:rsidRPr="00830E50">
        <w:rPr>
          <w:rFonts w:ascii="Times New Roman" w:hAnsi="Times New Roman" w:cs="Times New Roman"/>
          <w:snapToGrid/>
          <w:szCs w:val="24"/>
          <w:lang w:val="en-AU"/>
        </w:rPr>
        <w:t xml:space="preserve">*A – Tạo </w:t>
      </w:r>
      <w:proofErr w:type="spellStart"/>
      <w:r w:rsidRPr="00830E50">
        <w:rPr>
          <w:rFonts w:ascii="Times New Roman" w:hAnsi="Times New Roman" w:cs="Times New Roman"/>
          <w:snapToGrid/>
          <w:szCs w:val="24"/>
          <w:lang w:val="en-AU"/>
        </w:rPr>
        <w:t>mới</w:t>
      </w:r>
      <w:proofErr w:type="spellEnd"/>
      <w:r w:rsidRPr="00830E50">
        <w:rPr>
          <w:rFonts w:ascii="Times New Roman" w:hAnsi="Times New Roman" w:cs="Times New Roman"/>
          <w:snapToGrid/>
          <w:szCs w:val="24"/>
          <w:lang w:val="en-AU"/>
        </w:rPr>
        <w:t xml:space="preserve">, M – </w:t>
      </w:r>
      <w:proofErr w:type="spellStart"/>
      <w:r w:rsidRPr="00830E50">
        <w:rPr>
          <w:rFonts w:ascii="Times New Roman" w:hAnsi="Times New Roman" w:cs="Times New Roman"/>
          <w:snapToGrid/>
          <w:szCs w:val="24"/>
          <w:lang w:val="en-AU"/>
        </w:rPr>
        <w:t>Sửa</w:t>
      </w:r>
      <w:proofErr w:type="spellEnd"/>
      <w:r w:rsidRPr="00830E50">
        <w:rPr>
          <w:rFonts w:ascii="Times New Roman" w:hAnsi="Times New Roman" w:cs="Times New Roman"/>
          <w:snapToGrid/>
          <w:szCs w:val="24"/>
          <w:lang w:val="en-AU"/>
        </w:rPr>
        <w:t xml:space="preserve"> </w:t>
      </w:r>
      <w:proofErr w:type="spellStart"/>
      <w:r w:rsidRPr="00830E50">
        <w:rPr>
          <w:rFonts w:ascii="Times New Roman" w:hAnsi="Times New Roman" w:cs="Times New Roman"/>
          <w:snapToGrid/>
          <w:szCs w:val="24"/>
          <w:lang w:val="en-AU"/>
        </w:rPr>
        <w:t>đổi</w:t>
      </w:r>
      <w:proofErr w:type="spellEnd"/>
      <w:r w:rsidRPr="00830E50">
        <w:rPr>
          <w:rFonts w:ascii="Times New Roman" w:hAnsi="Times New Roman" w:cs="Times New Roman"/>
          <w:snapToGrid/>
          <w:szCs w:val="24"/>
          <w:lang w:val="en-AU"/>
        </w:rPr>
        <w:t xml:space="preserve">, D – </w:t>
      </w:r>
      <w:proofErr w:type="spellStart"/>
      <w:r w:rsidRPr="00830E50">
        <w:rPr>
          <w:rFonts w:ascii="Times New Roman" w:hAnsi="Times New Roman" w:cs="Times New Roman"/>
          <w:snapToGrid/>
          <w:szCs w:val="24"/>
          <w:lang w:val="en-AU"/>
        </w:rPr>
        <w:t>Xóa</w:t>
      </w:r>
      <w:proofErr w:type="spellEnd"/>
      <w:r w:rsidRPr="00830E50">
        <w:rPr>
          <w:rFonts w:ascii="Times New Roman" w:hAnsi="Times New Roman" w:cs="Times New Roman"/>
          <w:snapToGrid/>
          <w:szCs w:val="24"/>
          <w:lang w:val="en-AU"/>
        </w:rPr>
        <w:t xml:space="preserve"> </w:t>
      </w:r>
      <w:proofErr w:type="spellStart"/>
      <w:r w:rsidRPr="00830E50">
        <w:rPr>
          <w:rFonts w:ascii="Times New Roman" w:hAnsi="Times New Roman" w:cs="Times New Roman"/>
          <w:snapToGrid/>
          <w:szCs w:val="24"/>
          <w:lang w:val="en-AU"/>
        </w:rPr>
        <w:t>bỏ</w:t>
      </w:r>
      <w:proofErr w:type="spellEnd"/>
    </w:p>
    <w:tbl>
      <w:tblPr>
        <w:tblW w:w="9000" w:type="dxa"/>
        <w:tblInd w:w="8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080"/>
        <w:gridCol w:w="1080"/>
        <w:gridCol w:w="720"/>
        <w:gridCol w:w="1440"/>
        <w:gridCol w:w="900"/>
        <w:gridCol w:w="2700"/>
        <w:gridCol w:w="1080"/>
      </w:tblGrid>
      <w:tr w:rsidR="008D2158" w:rsidRPr="00830E50" w14:paraId="0BE82A74" w14:textId="77777777">
        <w:tc>
          <w:tcPr>
            <w:tcW w:w="1080" w:type="dxa"/>
            <w:shd w:val="clear" w:color="auto" w:fill="C0C0C0"/>
          </w:tcPr>
          <w:p w14:paraId="39D575AA" w14:textId="77777777" w:rsidR="008D2158" w:rsidRPr="00830E50" w:rsidRDefault="008D2158" w:rsidP="006F21A6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b/>
                <w:snapToGrid/>
                <w:szCs w:val="24"/>
              </w:rPr>
            </w:pPr>
            <w:proofErr w:type="spellStart"/>
            <w:r w:rsidRPr="00830E50">
              <w:rPr>
                <w:rFonts w:ascii="Times New Roman" w:hAnsi="Times New Roman" w:cs="Times New Roman"/>
                <w:b/>
                <w:snapToGrid/>
                <w:szCs w:val="24"/>
              </w:rPr>
              <w:t>Ngày</w:t>
            </w:r>
            <w:proofErr w:type="spellEnd"/>
          </w:p>
          <w:p w14:paraId="4D0FC9BB" w14:textId="77777777" w:rsidR="008D2158" w:rsidRPr="00830E50" w:rsidRDefault="008D2158" w:rsidP="006F21A6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b/>
                <w:snapToGrid/>
                <w:szCs w:val="24"/>
              </w:rPr>
            </w:pPr>
            <w:proofErr w:type="spellStart"/>
            <w:r w:rsidRPr="00830E50">
              <w:rPr>
                <w:rFonts w:ascii="Times New Roman" w:hAnsi="Times New Roman" w:cs="Times New Roman"/>
                <w:b/>
                <w:snapToGrid/>
                <w:szCs w:val="24"/>
              </w:rPr>
              <w:t>thay</w:t>
            </w:r>
            <w:proofErr w:type="spellEnd"/>
            <w:r w:rsidRPr="00830E50">
              <w:rPr>
                <w:rFonts w:ascii="Times New Roman" w:hAnsi="Times New Roman" w:cs="Times New Roman"/>
                <w:b/>
                <w:snapToGrid/>
                <w:szCs w:val="24"/>
              </w:rPr>
              <w:t xml:space="preserve"> </w:t>
            </w:r>
            <w:proofErr w:type="spellStart"/>
            <w:r w:rsidRPr="00830E50">
              <w:rPr>
                <w:rFonts w:ascii="Times New Roman" w:hAnsi="Times New Roman" w:cs="Times New Roman"/>
                <w:b/>
                <w:snapToGrid/>
                <w:szCs w:val="24"/>
              </w:rPr>
              <w:t>đổi</w:t>
            </w:r>
            <w:proofErr w:type="spellEnd"/>
          </w:p>
        </w:tc>
        <w:tc>
          <w:tcPr>
            <w:tcW w:w="1080" w:type="dxa"/>
            <w:shd w:val="clear" w:color="auto" w:fill="C0C0C0"/>
          </w:tcPr>
          <w:p w14:paraId="71BAF601" w14:textId="77777777" w:rsidR="008D2158" w:rsidRPr="00830E50" w:rsidRDefault="008D2158" w:rsidP="006F21A6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830E50">
              <w:rPr>
                <w:rFonts w:ascii="Times New Roman" w:hAnsi="Times New Roman" w:cs="Times New Roman"/>
                <w:b/>
                <w:szCs w:val="24"/>
              </w:rPr>
              <w:t>Vị</w:t>
            </w:r>
            <w:proofErr w:type="spellEnd"/>
            <w:r w:rsidRPr="00830E50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830E50">
              <w:rPr>
                <w:rFonts w:ascii="Times New Roman" w:hAnsi="Times New Roman" w:cs="Times New Roman"/>
                <w:b/>
                <w:szCs w:val="24"/>
              </w:rPr>
              <w:t>trí</w:t>
            </w:r>
            <w:proofErr w:type="spellEnd"/>
          </w:p>
          <w:p w14:paraId="2C7C73DC" w14:textId="77777777" w:rsidR="008D2158" w:rsidRPr="00830E50" w:rsidRDefault="008D2158" w:rsidP="006F21A6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830E50">
              <w:rPr>
                <w:rFonts w:ascii="Times New Roman" w:hAnsi="Times New Roman" w:cs="Times New Roman"/>
                <w:b/>
                <w:szCs w:val="24"/>
              </w:rPr>
              <w:t>thay</w:t>
            </w:r>
            <w:proofErr w:type="spellEnd"/>
            <w:r w:rsidRPr="00830E50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830E50">
              <w:rPr>
                <w:rFonts w:ascii="Times New Roman" w:hAnsi="Times New Roman" w:cs="Times New Roman"/>
                <w:b/>
                <w:szCs w:val="24"/>
              </w:rPr>
              <w:t>đổi</w:t>
            </w:r>
            <w:proofErr w:type="spellEnd"/>
          </w:p>
        </w:tc>
        <w:tc>
          <w:tcPr>
            <w:tcW w:w="720" w:type="dxa"/>
            <w:shd w:val="clear" w:color="auto" w:fill="C0C0C0"/>
          </w:tcPr>
          <w:p w14:paraId="3D757D30" w14:textId="77777777" w:rsidR="008D2158" w:rsidRPr="00830E50" w:rsidRDefault="008D2158" w:rsidP="006F21A6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b/>
                <w:snapToGrid/>
                <w:szCs w:val="24"/>
              </w:rPr>
            </w:pPr>
            <w:r w:rsidRPr="00830E50">
              <w:rPr>
                <w:rFonts w:ascii="Times New Roman" w:hAnsi="Times New Roman" w:cs="Times New Roman"/>
                <w:b/>
                <w:snapToGrid/>
                <w:szCs w:val="24"/>
              </w:rPr>
              <w:t>A*</w:t>
            </w:r>
          </w:p>
          <w:p w14:paraId="5F50721A" w14:textId="77777777" w:rsidR="008D2158" w:rsidRPr="00830E50" w:rsidRDefault="008D2158" w:rsidP="006F21A6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b/>
                <w:snapToGrid/>
                <w:szCs w:val="24"/>
              </w:rPr>
            </w:pPr>
            <w:r w:rsidRPr="00830E50">
              <w:rPr>
                <w:rFonts w:ascii="Times New Roman" w:hAnsi="Times New Roman" w:cs="Times New Roman"/>
                <w:b/>
                <w:snapToGrid/>
                <w:szCs w:val="24"/>
              </w:rPr>
              <w:t>M, D</w:t>
            </w:r>
          </w:p>
        </w:tc>
        <w:tc>
          <w:tcPr>
            <w:tcW w:w="1440" w:type="dxa"/>
            <w:shd w:val="clear" w:color="auto" w:fill="C0C0C0"/>
          </w:tcPr>
          <w:p w14:paraId="2C363D37" w14:textId="77777777" w:rsidR="008D2158" w:rsidRPr="00830E50" w:rsidRDefault="008D2158" w:rsidP="006F21A6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b/>
                <w:snapToGrid/>
                <w:szCs w:val="24"/>
              </w:rPr>
            </w:pPr>
            <w:proofErr w:type="spellStart"/>
            <w:r w:rsidRPr="00830E50">
              <w:rPr>
                <w:rFonts w:ascii="Times New Roman" w:hAnsi="Times New Roman" w:cs="Times New Roman"/>
                <w:b/>
                <w:snapToGrid/>
                <w:szCs w:val="24"/>
              </w:rPr>
              <w:t>Nguồn</w:t>
            </w:r>
            <w:proofErr w:type="spellEnd"/>
            <w:r w:rsidRPr="00830E50">
              <w:rPr>
                <w:rFonts w:ascii="Times New Roman" w:hAnsi="Times New Roman" w:cs="Times New Roman"/>
                <w:b/>
                <w:snapToGrid/>
                <w:szCs w:val="24"/>
              </w:rPr>
              <w:t xml:space="preserve"> </w:t>
            </w:r>
            <w:proofErr w:type="spellStart"/>
            <w:r w:rsidRPr="00830E50">
              <w:rPr>
                <w:rFonts w:ascii="Times New Roman" w:hAnsi="Times New Roman" w:cs="Times New Roman"/>
                <w:b/>
                <w:snapToGrid/>
                <w:szCs w:val="24"/>
              </w:rPr>
              <w:t>gốc</w:t>
            </w:r>
            <w:proofErr w:type="spellEnd"/>
          </w:p>
        </w:tc>
        <w:tc>
          <w:tcPr>
            <w:tcW w:w="900" w:type="dxa"/>
            <w:shd w:val="clear" w:color="auto" w:fill="C0C0C0"/>
          </w:tcPr>
          <w:p w14:paraId="37D744CB" w14:textId="77777777" w:rsidR="008D2158" w:rsidRPr="00830E50" w:rsidRDefault="008D2158" w:rsidP="006F21A6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b/>
                <w:snapToGrid/>
                <w:szCs w:val="24"/>
              </w:rPr>
            </w:pPr>
            <w:proofErr w:type="spellStart"/>
            <w:r w:rsidRPr="00830E50">
              <w:rPr>
                <w:rFonts w:ascii="Times New Roman" w:hAnsi="Times New Roman" w:cs="Times New Roman"/>
                <w:b/>
                <w:snapToGrid/>
                <w:szCs w:val="24"/>
              </w:rPr>
              <w:t>Đầu</w:t>
            </w:r>
            <w:proofErr w:type="spellEnd"/>
            <w:r w:rsidRPr="00830E50">
              <w:rPr>
                <w:rFonts w:ascii="Times New Roman" w:hAnsi="Times New Roman" w:cs="Times New Roman"/>
                <w:b/>
                <w:snapToGrid/>
                <w:szCs w:val="24"/>
              </w:rPr>
              <w:t xml:space="preserve"> </w:t>
            </w:r>
            <w:proofErr w:type="spellStart"/>
            <w:r w:rsidRPr="00830E50">
              <w:rPr>
                <w:rFonts w:ascii="Times New Roman" w:hAnsi="Times New Roman" w:cs="Times New Roman"/>
                <w:b/>
                <w:snapToGrid/>
                <w:szCs w:val="24"/>
              </w:rPr>
              <w:t>mối</w:t>
            </w:r>
            <w:proofErr w:type="spellEnd"/>
            <w:r w:rsidRPr="00830E50">
              <w:rPr>
                <w:rFonts w:ascii="Times New Roman" w:hAnsi="Times New Roman" w:cs="Times New Roman"/>
                <w:b/>
                <w:snapToGrid/>
                <w:szCs w:val="24"/>
              </w:rPr>
              <w:t xml:space="preserve"> KH</w:t>
            </w:r>
          </w:p>
        </w:tc>
        <w:tc>
          <w:tcPr>
            <w:tcW w:w="2700" w:type="dxa"/>
            <w:shd w:val="clear" w:color="auto" w:fill="C0C0C0"/>
          </w:tcPr>
          <w:p w14:paraId="5876E31B" w14:textId="77777777" w:rsidR="008D2158" w:rsidRPr="00830E50" w:rsidRDefault="008D2158" w:rsidP="006F21A6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b/>
                <w:snapToGrid/>
                <w:szCs w:val="24"/>
              </w:rPr>
            </w:pPr>
            <w:proofErr w:type="spellStart"/>
            <w:r w:rsidRPr="00830E50">
              <w:rPr>
                <w:rFonts w:ascii="Times New Roman" w:hAnsi="Times New Roman" w:cs="Times New Roman"/>
                <w:b/>
                <w:snapToGrid/>
                <w:szCs w:val="24"/>
              </w:rPr>
              <w:t>Mô</w:t>
            </w:r>
            <w:proofErr w:type="spellEnd"/>
            <w:r w:rsidRPr="00830E50">
              <w:rPr>
                <w:rFonts w:ascii="Times New Roman" w:hAnsi="Times New Roman" w:cs="Times New Roman"/>
                <w:b/>
                <w:snapToGrid/>
                <w:szCs w:val="24"/>
              </w:rPr>
              <w:t xml:space="preserve"> </w:t>
            </w:r>
            <w:proofErr w:type="spellStart"/>
            <w:r w:rsidRPr="00830E50">
              <w:rPr>
                <w:rFonts w:ascii="Times New Roman" w:hAnsi="Times New Roman" w:cs="Times New Roman"/>
                <w:b/>
                <w:snapToGrid/>
                <w:szCs w:val="24"/>
              </w:rPr>
              <w:t>tả</w:t>
            </w:r>
            <w:proofErr w:type="spellEnd"/>
            <w:r w:rsidRPr="00830E50">
              <w:rPr>
                <w:rFonts w:ascii="Times New Roman" w:hAnsi="Times New Roman" w:cs="Times New Roman"/>
                <w:b/>
                <w:snapToGrid/>
                <w:szCs w:val="24"/>
              </w:rPr>
              <w:t xml:space="preserve"> </w:t>
            </w:r>
            <w:proofErr w:type="spellStart"/>
            <w:r w:rsidRPr="00830E50">
              <w:rPr>
                <w:rFonts w:ascii="Times New Roman" w:hAnsi="Times New Roman" w:cs="Times New Roman"/>
                <w:b/>
                <w:snapToGrid/>
                <w:szCs w:val="24"/>
              </w:rPr>
              <w:t>thay</w:t>
            </w:r>
            <w:proofErr w:type="spellEnd"/>
            <w:r w:rsidRPr="00830E50">
              <w:rPr>
                <w:rFonts w:ascii="Times New Roman" w:hAnsi="Times New Roman" w:cs="Times New Roman"/>
                <w:b/>
                <w:snapToGrid/>
                <w:szCs w:val="24"/>
              </w:rPr>
              <w:t xml:space="preserve"> </w:t>
            </w:r>
            <w:proofErr w:type="spellStart"/>
            <w:r w:rsidRPr="00830E50">
              <w:rPr>
                <w:rFonts w:ascii="Times New Roman" w:hAnsi="Times New Roman" w:cs="Times New Roman"/>
                <w:b/>
                <w:snapToGrid/>
                <w:szCs w:val="24"/>
              </w:rPr>
              <w:t>đổi</w:t>
            </w:r>
            <w:proofErr w:type="spellEnd"/>
          </w:p>
        </w:tc>
        <w:tc>
          <w:tcPr>
            <w:tcW w:w="1080" w:type="dxa"/>
            <w:shd w:val="clear" w:color="auto" w:fill="C0C0C0"/>
          </w:tcPr>
          <w:p w14:paraId="63F367F6" w14:textId="77777777" w:rsidR="008D2158" w:rsidRPr="00830E50" w:rsidRDefault="008D2158" w:rsidP="006F21A6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b/>
                <w:snapToGrid/>
                <w:szCs w:val="24"/>
              </w:rPr>
            </w:pPr>
            <w:proofErr w:type="spellStart"/>
            <w:r w:rsidRPr="00830E50">
              <w:rPr>
                <w:rFonts w:ascii="Times New Roman" w:hAnsi="Times New Roman" w:cs="Times New Roman"/>
                <w:b/>
                <w:snapToGrid/>
                <w:szCs w:val="24"/>
              </w:rPr>
              <w:t>Ghi</w:t>
            </w:r>
            <w:proofErr w:type="spellEnd"/>
            <w:r w:rsidRPr="00830E50">
              <w:rPr>
                <w:rFonts w:ascii="Times New Roman" w:hAnsi="Times New Roman" w:cs="Times New Roman"/>
                <w:b/>
                <w:snapToGrid/>
                <w:szCs w:val="24"/>
              </w:rPr>
              <w:t xml:space="preserve"> </w:t>
            </w:r>
            <w:proofErr w:type="spellStart"/>
            <w:r w:rsidRPr="00830E50">
              <w:rPr>
                <w:rFonts w:ascii="Times New Roman" w:hAnsi="Times New Roman" w:cs="Times New Roman"/>
                <w:b/>
                <w:snapToGrid/>
                <w:szCs w:val="24"/>
              </w:rPr>
              <w:t>chú</w:t>
            </w:r>
            <w:proofErr w:type="spellEnd"/>
          </w:p>
        </w:tc>
      </w:tr>
      <w:tr w:rsidR="008D7D8D" w:rsidRPr="00830E50" w14:paraId="68CDBAE4" w14:textId="77777777">
        <w:tc>
          <w:tcPr>
            <w:tcW w:w="1080" w:type="dxa"/>
          </w:tcPr>
          <w:p w14:paraId="03E85420" w14:textId="341E98C8" w:rsidR="008D7D8D" w:rsidRPr="00830E50" w:rsidRDefault="008D7D8D" w:rsidP="008D7D8D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1080" w:type="dxa"/>
          </w:tcPr>
          <w:p w14:paraId="02F00E32" w14:textId="77777777" w:rsidR="008D7D8D" w:rsidRPr="00830E50" w:rsidRDefault="008D7D8D" w:rsidP="008D7D8D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720" w:type="dxa"/>
          </w:tcPr>
          <w:p w14:paraId="4E5D3AFA" w14:textId="7D6ADBF8" w:rsidR="008D7D8D" w:rsidRPr="00830E50" w:rsidRDefault="00112354" w:rsidP="008D7D8D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  <w:r w:rsidRPr="00830E50">
              <w:rPr>
                <w:rFonts w:ascii="Times New Roman" w:hAnsi="Times New Roman" w:cs="Times New Roman"/>
                <w:snapToGrid/>
                <w:szCs w:val="24"/>
              </w:rPr>
              <w:t>A</w:t>
            </w:r>
          </w:p>
        </w:tc>
        <w:tc>
          <w:tcPr>
            <w:tcW w:w="1440" w:type="dxa"/>
          </w:tcPr>
          <w:p w14:paraId="69AC661B" w14:textId="0D7FD5E5" w:rsidR="008D7D8D" w:rsidRPr="00830E50" w:rsidRDefault="008D7D8D" w:rsidP="008D7D8D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bCs/>
                <w:snapToGrid/>
                <w:szCs w:val="24"/>
              </w:rPr>
            </w:pPr>
          </w:p>
        </w:tc>
        <w:tc>
          <w:tcPr>
            <w:tcW w:w="900" w:type="dxa"/>
          </w:tcPr>
          <w:p w14:paraId="15D61020" w14:textId="3A5364E5" w:rsidR="008D7D8D" w:rsidRPr="00830E50" w:rsidRDefault="00112354" w:rsidP="008D7D8D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  <w:r w:rsidRPr="00830E50">
              <w:rPr>
                <w:rFonts w:ascii="Times New Roman" w:hAnsi="Times New Roman" w:cs="Times New Roman"/>
                <w:snapToGrid/>
                <w:szCs w:val="24"/>
              </w:rPr>
              <w:t>PTC, PKH</w:t>
            </w:r>
          </w:p>
        </w:tc>
        <w:tc>
          <w:tcPr>
            <w:tcW w:w="2700" w:type="dxa"/>
          </w:tcPr>
          <w:p w14:paraId="503547D5" w14:textId="2EAE85A0" w:rsidR="008D7D8D" w:rsidRPr="00830E50" w:rsidRDefault="008D7D8D" w:rsidP="008D7D8D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1080" w:type="dxa"/>
          </w:tcPr>
          <w:p w14:paraId="271196AA" w14:textId="0FB3BD1E" w:rsidR="008D7D8D" w:rsidRPr="00830E50" w:rsidRDefault="00112354" w:rsidP="008D7D8D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  <w:r w:rsidRPr="00830E50">
              <w:rPr>
                <w:rFonts w:ascii="Times New Roman" w:hAnsi="Times New Roman" w:cs="Times New Roman"/>
                <w:snapToGrid/>
                <w:szCs w:val="24"/>
              </w:rPr>
              <w:t>1.0</w:t>
            </w:r>
          </w:p>
        </w:tc>
      </w:tr>
      <w:tr w:rsidR="00AF5C99" w:rsidRPr="00830E50" w14:paraId="7E7C3410" w14:textId="77777777">
        <w:tc>
          <w:tcPr>
            <w:tcW w:w="1080" w:type="dxa"/>
          </w:tcPr>
          <w:p w14:paraId="38E5BD9A" w14:textId="59B63175" w:rsidR="00AF5C99" w:rsidRPr="00830E50" w:rsidRDefault="00AF5C99" w:rsidP="00AF5C99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1080" w:type="dxa"/>
          </w:tcPr>
          <w:p w14:paraId="60A78852" w14:textId="77777777" w:rsidR="00AF5C99" w:rsidRPr="00830E50" w:rsidRDefault="00AF5C99" w:rsidP="00AF5C99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720" w:type="dxa"/>
          </w:tcPr>
          <w:p w14:paraId="1625A7A7" w14:textId="4B2B5DB1" w:rsidR="00AF5C99" w:rsidRPr="00830E50" w:rsidRDefault="00AF5C99" w:rsidP="00AF5C99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1440" w:type="dxa"/>
          </w:tcPr>
          <w:p w14:paraId="3D9D80CB" w14:textId="77777777" w:rsidR="00AF5C99" w:rsidRPr="00830E50" w:rsidRDefault="00AF5C99" w:rsidP="00AF5C99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900" w:type="dxa"/>
          </w:tcPr>
          <w:p w14:paraId="5E62BE64" w14:textId="77777777" w:rsidR="00AF5C99" w:rsidRPr="00830E50" w:rsidRDefault="00AF5C99" w:rsidP="00AF5C99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2700" w:type="dxa"/>
          </w:tcPr>
          <w:p w14:paraId="0D2EE995" w14:textId="2DAC6F02" w:rsidR="00BF1164" w:rsidRPr="00830E50" w:rsidRDefault="00BF1164" w:rsidP="00AF5C99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1080" w:type="dxa"/>
          </w:tcPr>
          <w:p w14:paraId="5BC3B824" w14:textId="56E86D0D" w:rsidR="00AF5C99" w:rsidRPr="00830E50" w:rsidRDefault="00AF5C99" w:rsidP="00AF5C99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</w:tr>
      <w:tr w:rsidR="00DE6DCC" w:rsidRPr="00830E50" w14:paraId="4524D717" w14:textId="77777777">
        <w:tc>
          <w:tcPr>
            <w:tcW w:w="1080" w:type="dxa"/>
          </w:tcPr>
          <w:p w14:paraId="4EDAEBE5" w14:textId="1ED6C320" w:rsidR="00DE6DCC" w:rsidRPr="00830E50" w:rsidRDefault="00DE6DCC" w:rsidP="00DE6DCC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1080" w:type="dxa"/>
          </w:tcPr>
          <w:p w14:paraId="3F989592" w14:textId="77777777" w:rsidR="00DE6DCC" w:rsidRPr="00830E50" w:rsidRDefault="00DE6DCC" w:rsidP="00DE6DCC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720" w:type="dxa"/>
          </w:tcPr>
          <w:p w14:paraId="5BAEE9AA" w14:textId="6DA2EFCF" w:rsidR="00DE6DCC" w:rsidRPr="00830E50" w:rsidRDefault="00DE6DCC" w:rsidP="00DE6DCC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1440" w:type="dxa"/>
          </w:tcPr>
          <w:p w14:paraId="6047009D" w14:textId="77777777" w:rsidR="00DE6DCC" w:rsidRPr="00830E50" w:rsidRDefault="00DE6DCC" w:rsidP="00DE6DCC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900" w:type="dxa"/>
          </w:tcPr>
          <w:p w14:paraId="1EEF696B" w14:textId="77777777" w:rsidR="00DE6DCC" w:rsidRPr="00830E50" w:rsidRDefault="00DE6DCC" w:rsidP="00DE6DCC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2700" w:type="dxa"/>
          </w:tcPr>
          <w:p w14:paraId="61ABF44D" w14:textId="789E5800" w:rsidR="00B250A6" w:rsidRPr="00830E50" w:rsidRDefault="00B250A6" w:rsidP="00B250A6">
            <w:pPr>
              <w:spacing w:before="60" w:after="60"/>
              <w:ind w:left="0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1080" w:type="dxa"/>
          </w:tcPr>
          <w:p w14:paraId="1CC82449" w14:textId="3D942D65" w:rsidR="00DE6DCC" w:rsidRPr="00830E50" w:rsidRDefault="00DE6DCC" w:rsidP="00DE6DCC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</w:tr>
      <w:tr w:rsidR="00DE6DCC" w:rsidRPr="00830E50" w14:paraId="3D74EE76" w14:textId="77777777">
        <w:tc>
          <w:tcPr>
            <w:tcW w:w="1080" w:type="dxa"/>
          </w:tcPr>
          <w:p w14:paraId="309A906C" w14:textId="5009CF32" w:rsidR="00DE6DCC" w:rsidRPr="00830E50" w:rsidRDefault="00DE6DCC" w:rsidP="00DE6DCC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1080" w:type="dxa"/>
          </w:tcPr>
          <w:p w14:paraId="34A35D92" w14:textId="77777777" w:rsidR="00DE6DCC" w:rsidRPr="00830E50" w:rsidRDefault="00DE6DCC" w:rsidP="00DE6DCC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720" w:type="dxa"/>
          </w:tcPr>
          <w:p w14:paraId="7A4977D0" w14:textId="3FF25DEB" w:rsidR="00DE6DCC" w:rsidRPr="00830E50" w:rsidRDefault="00DE6DCC" w:rsidP="00DE6DCC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1440" w:type="dxa"/>
          </w:tcPr>
          <w:p w14:paraId="6F86553B" w14:textId="77777777" w:rsidR="00DE6DCC" w:rsidRPr="00830E50" w:rsidRDefault="00DE6DCC" w:rsidP="00DE6DCC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900" w:type="dxa"/>
          </w:tcPr>
          <w:p w14:paraId="0F809D37" w14:textId="77777777" w:rsidR="00DE6DCC" w:rsidRPr="00830E50" w:rsidRDefault="00DE6DCC" w:rsidP="00DE6DCC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2700" w:type="dxa"/>
          </w:tcPr>
          <w:p w14:paraId="541C064B" w14:textId="4C06E7AB" w:rsidR="00DE6DCC" w:rsidRPr="00830E50" w:rsidRDefault="00DE6DCC" w:rsidP="00DE6DCC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1080" w:type="dxa"/>
          </w:tcPr>
          <w:p w14:paraId="522A57BE" w14:textId="30085DE5" w:rsidR="00DE6DCC" w:rsidRPr="00830E50" w:rsidRDefault="00DE6DCC" w:rsidP="00DE6DCC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</w:tr>
      <w:tr w:rsidR="00E91C0C" w:rsidRPr="00830E50" w14:paraId="61866040" w14:textId="77777777">
        <w:tc>
          <w:tcPr>
            <w:tcW w:w="1080" w:type="dxa"/>
          </w:tcPr>
          <w:p w14:paraId="2AE793C9" w14:textId="16F46990" w:rsidR="00E91C0C" w:rsidRPr="00830E50" w:rsidRDefault="00E91C0C" w:rsidP="00E91C0C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1080" w:type="dxa"/>
          </w:tcPr>
          <w:p w14:paraId="111D5DB0" w14:textId="77777777" w:rsidR="00E91C0C" w:rsidRPr="00830E50" w:rsidRDefault="00E91C0C" w:rsidP="00E91C0C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720" w:type="dxa"/>
          </w:tcPr>
          <w:p w14:paraId="2E9FF058" w14:textId="0634141E" w:rsidR="00E91C0C" w:rsidRPr="00830E50" w:rsidRDefault="00E91C0C" w:rsidP="00E91C0C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1440" w:type="dxa"/>
          </w:tcPr>
          <w:p w14:paraId="48D43DC7" w14:textId="77777777" w:rsidR="00E91C0C" w:rsidRPr="00830E50" w:rsidRDefault="00E91C0C" w:rsidP="00E91C0C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900" w:type="dxa"/>
          </w:tcPr>
          <w:p w14:paraId="1152E505" w14:textId="77777777" w:rsidR="00E91C0C" w:rsidRPr="00830E50" w:rsidRDefault="00E91C0C" w:rsidP="00E91C0C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2700" w:type="dxa"/>
          </w:tcPr>
          <w:p w14:paraId="3428AF9B" w14:textId="4F36D91D" w:rsidR="00E91C0C" w:rsidRPr="00830E50" w:rsidRDefault="00E91C0C" w:rsidP="00E91C0C">
            <w:pPr>
              <w:spacing w:before="60" w:after="60"/>
              <w:ind w:left="0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1080" w:type="dxa"/>
          </w:tcPr>
          <w:p w14:paraId="17E5AF64" w14:textId="0ECC5072" w:rsidR="00E91C0C" w:rsidRPr="00830E50" w:rsidRDefault="00E91C0C" w:rsidP="00E91C0C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</w:tr>
      <w:tr w:rsidR="00E91C0C" w:rsidRPr="00830E50" w14:paraId="761AE2F4" w14:textId="77777777">
        <w:tc>
          <w:tcPr>
            <w:tcW w:w="1080" w:type="dxa"/>
          </w:tcPr>
          <w:p w14:paraId="112F91E0" w14:textId="4819B6F9" w:rsidR="00E91C0C" w:rsidRPr="00830E50" w:rsidRDefault="00E91C0C" w:rsidP="00E91C0C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1080" w:type="dxa"/>
          </w:tcPr>
          <w:p w14:paraId="68FBFFA3" w14:textId="77777777" w:rsidR="00E91C0C" w:rsidRPr="00830E50" w:rsidRDefault="00E91C0C" w:rsidP="00E91C0C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720" w:type="dxa"/>
          </w:tcPr>
          <w:p w14:paraId="268AF213" w14:textId="2294F8CE" w:rsidR="00E91C0C" w:rsidRPr="00830E50" w:rsidRDefault="00E91C0C" w:rsidP="00E91C0C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1440" w:type="dxa"/>
          </w:tcPr>
          <w:p w14:paraId="3B757EEC" w14:textId="77777777" w:rsidR="00E91C0C" w:rsidRPr="00830E50" w:rsidRDefault="00E91C0C" w:rsidP="00E91C0C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900" w:type="dxa"/>
          </w:tcPr>
          <w:p w14:paraId="2592EA2B" w14:textId="77777777" w:rsidR="00E91C0C" w:rsidRPr="00830E50" w:rsidRDefault="00E91C0C" w:rsidP="00E91C0C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2700" w:type="dxa"/>
          </w:tcPr>
          <w:p w14:paraId="102E4393" w14:textId="5FC1A2F2" w:rsidR="00E91C0C" w:rsidRPr="00830E50" w:rsidRDefault="00E91C0C" w:rsidP="00E91C0C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  <w:tc>
          <w:tcPr>
            <w:tcW w:w="1080" w:type="dxa"/>
          </w:tcPr>
          <w:p w14:paraId="59E30A9C" w14:textId="398288AA" w:rsidR="00E91C0C" w:rsidRPr="00830E50" w:rsidRDefault="00E91C0C" w:rsidP="00E91C0C">
            <w:pPr>
              <w:spacing w:before="60" w:after="60"/>
              <w:ind w:left="0"/>
              <w:jc w:val="both"/>
              <w:rPr>
                <w:rFonts w:ascii="Times New Roman" w:hAnsi="Times New Roman" w:cs="Times New Roman"/>
                <w:snapToGrid/>
                <w:szCs w:val="24"/>
              </w:rPr>
            </w:pPr>
          </w:p>
        </w:tc>
      </w:tr>
    </w:tbl>
    <w:p w14:paraId="0192E9FC" w14:textId="707E28A2" w:rsidR="00CA730C" w:rsidRPr="00830E50" w:rsidRDefault="00CA730C" w:rsidP="006F21A6">
      <w:pPr>
        <w:widowControl/>
        <w:spacing w:before="0"/>
        <w:ind w:left="0"/>
        <w:jc w:val="both"/>
        <w:rPr>
          <w:rFonts w:ascii="Times New Roman" w:hAnsi="Times New Roman" w:cs="Times New Roman"/>
          <w:b/>
          <w:bCs/>
          <w:snapToGrid/>
          <w:szCs w:val="24"/>
          <w:lang w:val="en-AU"/>
        </w:rPr>
      </w:pPr>
    </w:p>
    <w:p w14:paraId="32E9C47D" w14:textId="77777777" w:rsidR="00CA730C" w:rsidRPr="00830E50" w:rsidRDefault="00CA730C" w:rsidP="006F21A6">
      <w:pPr>
        <w:widowControl/>
        <w:spacing w:before="0" w:line="240" w:lineRule="auto"/>
        <w:ind w:left="0"/>
        <w:jc w:val="both"/>
        <w:rPr>
          <w:rFonts w:ascii="Times New Roman" w:hAnsi="Times New Roman" w:cs="Times New Roman"/>
          <w:b/>
          <w:bCs/>
          <w:snapToGrid/>
          <w:szCs w:val="24"/>
          <w:lang w:val="en-AU"/>
        </w:rPr>
      </w:pPr>
      <w:r w:rsidRPr="00830E50">
        <w:rPr>
          <w:rFonts w:ascii="Times New Roman" w:hAnsi="Times New Roman" w:cs="Times New Roman"/>
          <w:b/>
          <w:bCs/>
          <w:snapToGrid/>
          <w:szCs w:val="24"/>
          <w:lang w:val="en-AU"/>
        </w:rPr>
        <w:br w:type="page"/>
      </w:r>
    </w:p>
    <w:p w14:paraId="7C270F6E" w14:textId="77777777" w:rsidR="008D2158" w:rsidRPr="00830E50" w:rsidRDefault="008D2158" w:rsidP="00451ADF">
      <w:pPr>
        <w:pStyle w:val="NormalH"/>
        <w:pageBreakBefore w:val="0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30E50">
        <w:rPr>
          <w:rFonts w:ascii="Times New Roman" w:hAnsi="Times New Roman" w:cs="Times New Roman"/>
          <w:b/>
          <w:sz w:val="24"/>
          <w:szCs w:val="24"/>
        </w:rPr>
        <w:lastRenderedPageBreak/>
        <w:t>MỤC LỤC</w:t>
      </w:r>
    </w:p>
    <w:bookmarkStart w:id="0" w:name="_Toc452446886"/>
    <w:p w14:paraId="5EB49E5B" w14:textId="5CF53648" w:rsidR="000E36ED" w:rsidRDefault="008D2158">
      <w:pPr>
        <w:pStyle w:val="TOC1"/>
        <w:rPr>
          <w:rFonts w:asciiTheme="minorHAnsi" w:eastAsiaTheme="minorEastAsia" w:hAnsiTheme="minorHAnsi" w:cstheme="minorBidi"/>
          <w:b w:val="0"/>
          <w:snapToGrid/>
          <w:kern w:val="2"/>
          <w:sz w:val="22"/>
          <w:szCs w:val="22"/>
          <w14:ligatures w14:val="standardContextual"/>
        </w:rPr>
      </w:pPr>
      <w:r w:rsidRPr="00830E50">
        <w:rPr>
          <w:rFonts w:ascii="Times New Roman" w:hAnsi="Times New Roman" w:cs="Times New Roman"/>
          <w:szCs w:val="24"/>
        </w:rPr>
        <w:fldChar w:fldCharType="begin"/>
      </w:r>
      <w:r w:rsidRPr="00830E50">
        <w:rPr>
          <w:rFonts w:ascii="Times New Roman" w:hAnsi="Times New Roman" w:cs="Times New Roman"/>
          <w:szCs w:val="24"/>
        </w:rPr>
        <w:instrText xml:space="preserve"> TOC \o "1-3" \h \z </w:instrText>
      </w:r>
      <w:r w:rsidRPr="00830E50">
        <w:rPr>
          <w:rFonts w:ascii="Times New Roman" w:hAnsi="Times New Roman" w:cs="Times New Roman"/>
          <w:szCs w:val="24"/>
        </w:rPr>
        <w:fldChar w:fldCharType="separate"/>
      </w:r>
      <w:hyperlink w:anchor="_Toc141346523" w:history="1">
        <w:r w:rsidR="000E36ED" w:rsidRPr="00D10E7E">
          <w:rPr>
            <w:rStyle w:val="Hyperlink"/>
            <w:rFonts w:ascii="Times New Roman" w:hAnsi="Times New Roman" w:cs="Times New Roman"/>
          </w:rPr>
          <w:t>I.</w:t>
        </w:r>
        <w:r w:rsidR="000E36ED">
          <w:rPr>
            <w:rFonts w:asciiTheme="minorHAnsi" w:eastAsiaTheme="minorEastAsia" w:hAnsiTheme="minorHAnsi" w:cstheme="minorBidi"/>
            <w:b w:val="0"/>
            <w:snapToGrid/>
            <w:kern w:val="2"/>
            <w:sz w:val="22"/>
            <w:szCs w:val="22"/>
            <w14:ligatures w14:val="standardContextual"/>
          </w:rPr>
          <w:tab/>
        </w:r>
        <w:r w:rsidR="000E36ED" w:rsidRPr="00D10E7E">
          <w:rPr>
            <w:rStyle w:val="Hyperlink"/>
            <w:rFonts w:ascii="Times New Roman" w:hAnsi="Times New Roman" w:cs="Times New Roman"/>
          </w:rPr>
          <w:t>NGUỒN GỐC THAY ĐỔI</w:t>
        </w:r>
        <w:r w:rsidR="000E36ED">
          <w:rPr>
            <w:webHidden/>
          </w:rPr>
          <w:tab/>
        </w:r>
        <w:r w:rsidR="000E36ED">
          <w:rPr>
            <w:webHidden/>
          </w:rPr>
          <w:fldChar w:fldCharType="begin"/>
        </w:r>
        <w:r w:rsidR="000E36ED">
          <w:rPr>
            <w:webHidden/>
          </w:rPr>
          <w:instrText xml:space="preserve"> PAGEREF _Toc141346523 \h </w:instrText>
        </w:r>
        <w:r w:rsidR="000E36ED">
          <w:rPr>
            <w:webHidden/>
          </w:rPr>
        </w:r>
        <w:r w:rsidR="000E36ED">
          <w:rPr>
            <w:webHidden/>
          </w:rPr>
          <w:fldChar w:fldCharType="separate"/>
        </w:r>
        <w:r w:rsidR="000E36ED">
          <w:rPr>
            <w:webHidden/>
          </w:rPr>
          <w:t>4</w:t>
        </w:r>
        <w:r w:rsidR="000E36ED">
          <w:rPr>
            <w:webHidden/>
          </w:rPr>
          <w:fldChar w:fldCharType="end"/>
        </w:r>
      </w:hyperlink>
    </w:p>
    <w:p w14:paraId="522BED3D" w14:textId="6536045D" w:rsidR="000E36ED" w:rsidRDefault="000E36ED">
      <w:pPr>
        <w:pStyle w:val="TOC1"/>
        <w:rPr>
          <w:rFonts w:asciiTheme="minorHAnsi" w:eastAsiaTheme="minorEastAsia" w:hAnsiTheme="minorHAnsi" w:cstheme="minorBidi"/>
          <w:b w:val="0"/>
          <w:snapToGrid/>
          <w:kern w:val="2"/>
          <w:sz w:val="22"/>
          <w:szCs w:val="22"/>
          <w14:ligatures w14:val="standardContextual"/>
        </w:rPr>
      </w:pPr>
      <w:hyperlink w:anchor="_Toc141346524" w:history="1">
        <w:r w:rsidRPr="00D10E7E">
          <w:rPr>
            <w:rStyle w:val="Hyperlink"/>
            <w:rFonts w:ascii="Times New Roman" w:hAnsi="Times New Roman" w:cs="Times New Roman"/>
          </w:rPr>
          <w:t>II.</w:t>
        </w:r>
        <w:r>
          <w:rPr>
            <w:rFonts w:asciiTheme="minorHAnsi" w:eastAsiaTheme="minorEastAsia" w:hAnsiTheme="minorHAnsi" w:cstheme="minorBidi"/>
            <w:b w:val="0"/>
            <w:snapToGrid/>
            <w:kern w:val="2"/>
            <w:sz w:val="22"/>
            <w:szCs w:val="22"/>
            <w14:ligatures w14:val="standardContextual"/>
          </w:rPr>
          <w:tab/>
        </w:r>
        <w:r w:rsidRPr="00D10E7E">
          <w:rPr>
            <w:rStyle w:val="Hyperlink"/>
            <w:rFonts w:ascii="Times New Roman" w:hAnsi="Times New Roman" w:cs="Times New Roman"/>
          </w:rPr>
          <w:t>NỘI DUNG THAY ĐỔI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_Toc141346524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A391160" w14:textId="3E57861B" w:rsidR="000E36ED" w:rsidRDefault="000E36ED">
      <w:pPr>
        <w:pStyle w:val="TOC2"/>
        <w:rPr>
          <w:rFonts w:asciiTheme="minorHAnsi" w:eastAsiaTheme="minorEastAsia" w:hAnsiTheme="minorHAnsi" w:cstheme="minorBidi"/>
          <w:snapToGrid/>
          <w:kern w:val="2"/>
          <w:sz w:val="22"/>
          <w:szCs w:val="22"/>
          <w14:ligatures w14:val="standardContextual"/>
        </w:rPr>
      </w:pPr>
      <w:hyperlink w:anchor="_Toc141346525" w:history="1">
        <w:r w:rsidRPr="00D10E7E">
          <w:rPr>
            <w:rStyle w:val="Hyperlink"/>
            <w:rFonts w:ascii="Times New Roman" w:hAnsi="Times New Roman" w:cs="Times New Roman"/>
          </w:rPr>
          <w:t>1.</w:t>
        </w:r>
        <w:r>
          <w:rPr>
            <w:rFonts w:asciiTheme="minorHAnsi" w:eastAsiaTheme="minorEastAsia" w:hAnsiTheme="minorHAnsi" w:cstheme="minorBidi"/>
            <w:snapToGrid/>
            <w:kern w:val="2"/>
            <w:sz w:val="22"/>
            <w:szCs w:val="22"/>
            <w14:ligatures w14:val="standardContextual"/>
          </w:rPr>
          <w:tab/>
        </w:r>
        <w:r w:rsidRPr="00D10E7E">
          <w:rPr>
            <w:rStyle w:val="Hyperlink"/>
            <w:rFonts w:ascii="Times New Roman" w:hAnsi="Times New Roman" w:cs="Times New Roman"/>
          </w:rPr>
          <w:t>Mô tả chung về yêu cầu thay đổi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_Toc141346525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A5C965E" w14:textId="5E1DE421" w:rsidR="000E36ED" w:rsidRDefault="000E36ED">
      <w:pPr>
        <w:pStyle w:val="TOC2"/>
        <w:rPr>
          <w:rFonts w:asciiTheme="minorHAnsi" w:eastAsiaTheme="minorEastAsia" w:hAnsiTheme="minorHAnsi" w:cstheme="minorBidi"/>
          <w:snapToGrid/>
          <w:kern w:val="2"/>
          <w:sz w:val="22"/>
          <w:szCs w:val="22"/>
          <w14:ligatures w14:val="standardContextual"/>
        </w:rPr>
      </w:pPr>
      <w:hyperlink w:anchor="_Toc141346526" w:history="1">
        <w:r w:rsidRPr="00D10E7E">
          <w:rPr>
            <w:rStyle w:val="Hyperlink"/>
            <w:rFonts w:ascii="Times New Roman" w:hAnsi="Times New Roman" w:cs="Times New Roman"/>
          </w:rPr>
          <w:t>2.</w:t>
        </w:r>
        <w:r>
          <w:rPr>
            <w:rFonts w:asciiTheme="minorHAnsi" w:eastAsiaTheme="minorEastAsia" w:hAnsiTheme="minorHAnsi" w:cstheme="minorBidi"/>
            <w:snapToGrid/>
            <w:kern w:val="2"/>
            <w:sz w:val="22"/>
            <w:szCs w:val="22"/>
            <w14:ligatures w14:val="standardContextual"/>
          </w:rPr>
          <w:tab/>
        </w:r>
        <w:r w:rsidRPr="00D10E7E">
          <w:rPr>
            <w:rStyle w:val="Hyperlink"/>
            <w:rFonts w:ascii="Times New Roman" w:hAnsi="Times New Roman" w:cs="Times New Roman"/>
          </w:rPr>
          <w:t>Mô tả thay đổi về luồng nghiệp vụ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_Toc141346526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D019626" w14:textId="427D84E8" w:rsidR="000E36ED" w:rsidRDefault="000E36ED">
      <w:pPr>
        <w:pStyle w:val="TOC2"/>
        <w:rPr>
          <w:rFonts w:asciiTheme="minorHAnsi" w:eastAsiaTheme="minorEastAsia" w:hAnsiTheme="minorHAnsi" w:cstheme="minorBidi"/>
          <w:snapToGrid/>
          <w:kern w:val="2"/>
          <w:sz w:val="22"/>
          <w:szCs w:val="22"/>
          <w14:ligatures w14:val="standardContextual"/>
        </w:rPr>
      </w:pPr>
      <w:hyperlink w:anchor="_Toc141346527" w:history="1">
        <w:r w:rsidRPr="00D10E7E">
          <w:rPr>
            <w:rStyle w:val="Hyperlink"/>
            <w:rFonts w:ascii="Times New Roman" w:hAnsi="Times New Roman" w:cs="Times New Roman"/>
          </w:rPr>
          <w:t>3.</w:t>
        </w:r>
        <w:r>
          <w:rPr>
            <w:rFonts w:asciiTheme="minorHAnsi" w:eastAsiaTheme="minorEastAsia" w:hAnsiTheme="minorHAnsi" w:cstheme="minorBidi"/>
            <w:snapToGrid/>
            <w:kern w:val="2"/>
            <w:sz w:val="22"/>
            <w:szCs w:val="22"/>
            <w14:ligatures w14:val="standardContextual"/>
          </w:rPr>
          <w:tab/>
        </w:r>
        <w:r w:rsidRPr="00D10E7E">
          <w:rPr>
            <w:rStyle w:val="Hyperlink"/>
            <w:rFonts w:ascii="Times New Roman" w:hAnsi="Times New Roman" w:cs="Times New Roman"/>
          </w:rPr>
          <w:t>Mô tả thay đổi về CSDL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_Toc141346527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0EA0F56" w14:textId="1F56BDFC" w:rsidR="000E36ED" w:rsidRDefault="000E36ED">
      <w:pPr>
        <w:pStyle w:val="TOC1"/>
        <w:rPr>
          <w:rFonts w:asciiTheme="minorHAnsi" w:eastAsiaTheme="minorEastAsia" w:hAnsiTheme="minorHAnsi" w:cstheme="minorBidi"/>
          <w:b w:val="0"/>
          <w:snapToGrid/>
          <w:kern w:val="2"/>
          <w:sz w:val="22"/>
          <w:szCs w:val="22"/>
          <w14:ligatures w14:val="standardContextual"/>
        </w:rPr>
      </w:pPr>
      <w:hyperlink w:anchor="_Toc141346528" w:history="1">
        <w:r w:rsidRPr="00D10E7E">
          <w:rPr>
            <w:rStyle w:val="Hyperlink"/>
            <w:rFonts w:ascii="Times New Roman" w:hAnsi="Times New Roman" w:cs="Times New Roman"/>
          </w:rPr>
          <w:t>III.</w:t>
        </w:r>
        <w:r>
          <w:rPr>
            <w:rFonts w:asciiTheme="minorHAnsi" w:eastAsiaTheme="minorEastAsia" w:hAnsiTheme="minorHAnsi" w:cstheme="minorBidi"/>
            <w:b w:val="0"/>
            <w:snapToGrid/>
            <w:kern w:val="2"/>
            <w:sz w:val="22"/>
            <w:szCs w:val="22"/>
            <w14:ligatures w14:val="standardContextual"/>
          </w:rPr>
          <w:tab/>
        </w:r>
        <w:r w:rsidRPr="00D10E7E">
          <w:rPr>
            <w:rStyle w:val="Hyperlink"/>
            <w:rFonts w:ascii="Times New Roman" w:hAnsi="Times New Roman" w:cs="Times New Roman"/>
          </w:rPr>
          <w:t>CHI TIẾT CÁC CHỨC NĂNG THAY ĐỔI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_Toc141346528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E5B46C9" w14:textId="04E8E560" w:rsidR="000E36ED" w:rsidRDefault="000E36ED">
      <w:pPr>
        <w:pStyle w:val="TOC2"/>
        <w:rPr>
          <w:rFonts w:asciiTheme="minorHAnsi" w:eastAsiaTheme="minorEastAsia" w:hAnsiTheme="minorHAnsi" w:cstheme="minorBidi"/>
          <w:snapToGrid/>
          <w:kern w:val="2"/>
          <w:sz w:val="22"/>
          <w:szCs w:val="22"/>
          <w14:ligatures w14:val="standardContextual"/>
        </w:rPr>
      </w:pPr>
      <w:hyperlink w:anchor="_Toc141346529" w:history="1">
        <w:r w:rsidRPr="00D10E7E">
          <w:rPr>
            <w:rStyle w:val="Hyperlink"/>
            <w:rFonts w:ascii="Times New Roman" w:hAnsi="Times New Roman" w:cs="Times New Roman"/>
          </w:rPr>
          <w:t>1.</w:t>
        </w:r>
        <w:r>
          <w:rPr>
            <w:rFonts w:asciiTheme="minorHAnsi" w:eastAsiaTheme="minorEastAsia" w:hAnsiTheme="minorHAnsi" w:cstheme="minorBidi"/>
            <w:snapToGrid/>
            <w:kern w:val="2"/>
            <w:sz w:val="22"/>
            <w:szCs w:val="22"/>
            <w14:ligatures w14:val="standardContextual"/>
          </w:rPr>
          <w:tab/>
        </w:r>
        <w:r w:rsidRPr="00D10E7E">
          <w:rPr>
            <w:rStyle w:val="Hyperlink"/>
            <w:rFonts w:ascii="Times New Roman" w:hAnsi="Times New Roman" w:cs="Times New Roman"/>
          </w:rPr>
          <w:t>KHAI BÁO MENU CHỨC NĂNG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_Toc141346529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EB7601D" w14:textId="0486FC7A" w:rsidR="000E36ED" w:rsidRDefault="000E36ED">
      <w:pPr>
        <w:pStyle w:val="TOC3"/>
        <w:rPr>
          <w:rFonts w:asciiTheme="minorHAnsi" w:eastAsiaTheme="minorEastAsia" w:hAnsiTheme="minorHAnsi" w:cstheme="minorBidi"/>
          <w:i w:val="0"/>
          <w:snapToGrid/>
          <w:kern w:val="2"/>
          <w:sz w:val="22"/>
          <w:szCs w:val="22"/>
          <w14:ligatures w14:val="standardContextual"/>
        </w:rPr>
      </w:pPr>
      <w:hyperlink w:anchor="_Toc141346530" w:history="1">
        <w:r w:rsidRPr="00D10E7E">
          <w:rPr>
            <w:rStyle w:val="Hyperlink"/>
            <w:highlight w:val="yellow"/>
          </w:rPr>
          <w:t>1.1.</w:t>
        </w:r>
        <w:r>
          <w:rPr>
            <w:rFonts w:asciiTheme="minorHAnsi" w:eastAsiaTheme="minorEastAsia" w:hAnsiTheme="minorHAnsi" w:cstheme="minorBidi"/>
            <w:i w:val="0"/>
            <w:snapToGrid/>
            <w:kern w:val="2"/>
            <w:sz w:val="22"/>
            <w:szCs w:val="22"/>
            <w14:ligatures w14:val="standardContextual"/>
          </w:rPr>
          <w:tab/>
        </w:r>
        <w:r w:rsidRPr="00D10E7E">
          <w:rPr>
            <w:rStyle w:val="Hyperlink"/>
            <w:highlight w:val="yellow"/>
          </w:rPr>
          <w:t>Thêm mới menu chức năng Check Webservice đồng bộ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_Toc141346530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BEF233B" w14:textId="4755FA1E" w:rsidR="000E36ED" w:rsidRDefault="000E36ED">
      <w:pPr>
        <w:pStyle w:val="TOC2"/>
        <w:rPr>
          <w:rFonts w:asciiTheme="minorHAnsi" w:eastAsiaTheme="minorEastAsia" w:hAnsiTheme="minorHAnsi" w:cstheme="minorBidi"/>
          <w:snapToGrid/>
          <w:kern w:val="2"/>
          <w:sz w:val="22"/>
          <w:szCs w:val="22"/>
          <w14:ligatures w14:val="standardContextual"/>
        </w:rPr>
      </w:pPr>
      <w:hyperlink w:anchor="_Toc141346531" w:history="1">
        <w:r w:rsidRPr="00D10E7E">
          <w:rPr>
            <w:rStyle w:val="Hyperlink"/>
            <w:rFonts w:ascii="Times New Roman" w:hAnsi="Times New Roman" w:cs="Times New Roman"/>
            <w:highlight w:val="yellow"/>
          </w:rPr>
          <w:t>2.</w:t>
        </w:r>
        <w:r>
          <w:rPr>
            <w:rFonts w:asciiTheme="minorHAnsi" w:eastAsiaTheme="minorEastAsia" w:hAnsiTheme="minorHAnsi" w:cstheme="minorBidi"/>
            <w:snapToGrid/>
            <w:kern w:val="2"/>
            <w:sz w:val="22"/>
            <w:szCs w:val="22"/>
            <w14:ligatures w14:val="standardContextual"/>
          </w:rPr>
          <w:tab/>
        </w:r>
        <w:r w:rsidRPr="00D10E7E">
          <w:rPr>
            <w:rStyle w:val="Hyperlink"/>
            <w:rFonts w:ascii="Times New Roman" w:hAnsi="Times New Roman" w:cs="Times New Roman"/>
            <w:highlight w:val="yellow"/>
          </w:rPr>
          <w:t>CHỨC NĂNG CHECK WEB SERVICE ĐỒNG BỘ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_Toc141346531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0278173" w14:textId="21D3119F" w:rsidR="000E36ED" w:rsidRDefault="000E36ED">
      <w:pPr>
        <w:pStyle w:val="TOC3"/>
        <w:rPr>
          <w:rFonts w:asciiTheme="minorHAnsi" w:eastAsiaTheme="minorEastAsia" w:hAnsiTheme="minorHAnsi" w:cstheme="minorBidi"/>
          <w:i w:val="0"/>
          <w:snapToGrid/>
          <w:kern w:val="2"/>
          <w:sz w:val="22"/>
          <w:szCs w:val="22"/>
          <w14:ligatures w14:val="standardContextual"/>
        </w:rPr>
      </w:pPr>
      <w:hyperlink w:anchor="_Toc141346532" w:history="1">
        <w:r w:rsidRPr="00D10E7E">
          <w:rPr>
            <w:rStyle w:val="Hyperlink"/>
          </w:rPr>
          <w:t>2.1.</w:t>
        </w:r>
        <w:r>
          <w:rPr>
            <w:rFonts w:asciiTheme="minorHAnsi" w:eastAsiaTheme="minorEastAsia" w:hAnsiTheme="minorHAnsi" w:cstheme="minorBidi"/>
            <w:i w:val="0"/>
            <w:snapToGrid/>
            <w:kern w:val="2"/>
            <w:sz w:val="22"/>
            <w:szCs w:val="22"/>
            <w14:ligatures w14:val="standardContextual"/>
          </w:rPr>
          <w:tab/>
        </w:r>
        <w:r w:rsidRPr="00D10E7E">
          <w:rPr>
            <w:rStyle w:val="Hyperlink"/>
          </w:rPr>
          <w:t>Thêm mới chức năng check Web service đồng bộ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_Toc141346532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69DEBBA" w14:textId="11185772" w:rsidR="000E36ED" w:rsidRDefault="000E36ED">
      <w:pPr>
        <w:pStyle w:val="TOC2"/>
        <w:rPr>
          <w:rFonts w:asciiTheme="minorHAnsi" w:eastAsiaTheme="minorEastAsia" w:hAnsiTheme="minorHAnsi" w:cstheme="minorBidi"/>
          <w:snapToGrid/>
          <w:kern w:val="2"/>
          <w:sz w:val="22"/>
          <w:szCs w:val="22"/>
          <w14:ligatures w14:val="standardContextual"/>
        </w:rPr>
      </w:pPr>
      <w:hyperlink w:anchor="_Toc141346533" w:history="1">
        <w:r w:rsidRPr="00D10E7E">
          <w:rPr>
            <w:rStyle w:val="Hyperlink"/>
            <w:rFonts w:ascii="Times New Roman" w:hAnsi="Times New Roman" w:cs="Times New Roman"/>
            <w:highlight w:val="yellow"/>
          </w:rPr>
          <w:t>3.</w:t>
        </w:r>
        <w:r>
          <w:rPr>
            <w:rFonts w:asciiTheme="minorHAnsi" w:eastAsiaTheme="minorEastAsia" w:hAnsiTheme="minorHAnsi" w:cstheme="minorBidi"/>
            <w:snapToGrid/>
            <w:kern w:val="2"/>
            <w:sz w:val="22"/>
            <w:szCs w:val="22"/>
            <w14:ligatures w14:val="standardContextual"/>
          </w:rPr>
          <w:tab/>
        </w:r>
        <w:r w:rsidRPr="00D10E7E">
          <w:rPr>
            <w:rStyle w:val="Hyperlink"/>
            <w:rFonts w:ascii="Times New Roman" w:hAnsi="Times New Roman" w:cs="Times New Roman"/>
            <w:highlight w:val="yellow"/>
          </w:rPr>
          <w:t>CHỨC NĂNG TRA CỨU THÔNG TIN SẢN PHẨM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_Toc141346533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4368F4F8" w14:textId="33936659" w:rsidR="000E36ED" w:rsidRDefault="000E36ED">
      <w:pPr>
        <w:pStyle w:val="TOC3"/>
        <w:rPr>
          <w:rFonts w:asciiTheme="minorHAnsi" w:eastAsiaTheme="minorEastAsia" w:hAnsiTheme="minorHAnsi" w:cstheme="minorBidi"/>
          <w:i w:val="0"/>
          <w:snapToGrid/>
          <w:kern w:val="2"/>
          <w:sz w:val="22"/>
          <w:szCs w:val="22"/>
          <w14:ligatures w14:val="standardContextual"/>
        </w:rPr>
      </w:pPr>
      <w:hyperlink w:anchor="_Toc141346534" w:history="1">
        <w:r w:rsidRPr="00D10E7E">
          <w:rPr>
            <w:rStyle w:val="Hyperlink"/>
          </w:rPr>
          <w:t>3.1.</w:t>
        </w:r>
        <w:r>
          <w:rPr>
            <w:rFonts w:asciiTheme="minorHAnsi" w:eastAsiaTheme="minorEastAsia" w:hAnsiTheme="minorHAnsi" w:cstheme="minorBidi"/>
            <w:i w:val="0"/>
            <w:snapToGrid/>
            <w:kern w:val="2"/>
            <w:sz w:val="22"/>
            <w:szCs w:val="22"/>
            <w14:ligatures w14:val="standardContextual"/>
          </w:rPr>
          <w:tab/>
        </w:r>
        <w:r w:rsidRPr="00D10E7E">
          <w:rPr>
            <w:rStyle w:val="Hyperlink"/>
          </w:rPr>
          <w:t>Nâng cấp giao diện chức năng Tra cứu thông tin sản phẩm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_Toc141346534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C8AA2FD" w14:textId="5A2AE896" w:rsidR="000E36ED" w:rsidRDefault="000E36ED">
      <w:pPr>
        <w:pStyle w:val="TOC3"/>
        <w:rPr>
          <w:rFonts w:asciiTheme="minorHAnsi" w:eastAsiaTheme="minorEastAsia" w:hAnsiTheme="minorHAnsi" w:cstheme="minorBidi"/>
          <w:i w:val="0"/>
          <w:snapToGrid/>
          <w:kern w:val="2"/>
          <w:sz w:val="22"/>
          <w:szCs w:val="22"/>
          <w14:ligatures w14:val="standardContextual"/>
        </w:rPr>
      </w:pPr>
      <w:hyperlink w:anchor="_Toc141346535" w:history="1">
        <w:r w:rsidRPr="00D10E7E">
          <w:rPr>
            <w:rStyle w:val="Hyperlink"/>
          </w:rPr>
          <w:t>3.2.</w:t>
        </w:r>
        <w:r>
          <w:rPr>
            <w:rFonts w:asciiTheme="minorHAnsi" w:eastAsiaTheme="minorEastAsia" w:hAnsiTheme="minorHAnsi" w:cstheme="minorBidi"/>
            <w:i w:val="0"/>
            <w:snapToGrid/>
            <w:kern w:val="2"/>
            <w:sz w:val="22"/>
            <w:szCs w:val="22"/>
            <w14:ligatures w14:val="standardContextual"/>
          </w:rPr>
          <w:tab/>
        </w:r>
        <w:r w:rsidRPr="00D10E7E">
          <w:rPr>
            <w:rStyle w:val="Hyperlink"/>
          </w:rPr>
          <w:t>Nâng cấp chức năng Xuất Excel thông tin thuộc tính sản phẩm tra cứu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_Toc141346535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D9B9608" w14:textId="7D70CB6D" w:rsidR="000E36ED" w:rsidRDefault="000E36ED">
      <w:pPr>
        <w:pStyle w:val="TOC1"/>
        <w:rPr>
          <w:rFonts w:asciiTheme="minorHAnsi" w:eastAsiaTheme="minorEastAsia" w:hAnsiTheme="minorHAnsi" w:cstheme="minorBidi"/>
          <w:b w:val="0"/>
          <w:snapToGrid/>
          <w:kern w:val="2"/>
          <w:sz w:val="22"/>
          <w:szCs w:val="22"/>
          <w14:ligatures w14:val="standardContextual"/>
        </w:rPr>
      </w:pPr>
      <w:hyperlink w:anchor="_Toc141346536" w:history="1">
        <w:r w:rsidRPr="00D10E7E">
          <w:rPr>
            <w:rStyle w:val="Hyperlink"/>
            <w:rFonts w:ascii="Times New Roman" w:hAnsi="Times New Roman" w:cs="Times New Roman"/>
          </w:rPr>
          <w:t>IV.</w:t>
        </w:r>
        <w:r>
          <w:rPr>
            <w:rFonts w:asciiTheme="minorHAnsi" w:eastAsiaTheme="minorEastAsia" w:hAnsiTheme="minorHAnsi" w:cstheme="minorBidi"/>
            <w:b w:val="0"/>
            <w:snapToGrid/>
            <w:kern w:val="2"/>
            <w:sz w:val="22"/>
            <w:szCs w:val="22"/>
            <w14:ligatures w14:val="standardContextual"/>
          </w:rPr>
          <w:tab/>
        </w:r>
        <w:r w:rsidRPr="00D10E7E">
          <w:rPr>
            <w:rStyle w:val="Hyperlink"/>
            <w:rFonts w:ascii="Times New Roman" w:hAnsi="Times New Roman" w:cs="Times New Roman"/>
          </w:rPr>
          <w:t>CHI TIẾT CÁC NGHIỆP VỤ ẢNH HƯỞNG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_Toc141346536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34D78DBE" w14:textId="4A040FE9" w:rsidR="000E36ED" w:rsidRDefault="000E36ED">
      <w:pPr>
        <w:pStyle w:val="TOC2"/>
        <w:rPr>
          <w:rFonts w:asciiTheme="minorHAnsi" w:eastAsiaTheme="minorEastAsia" w:hAnsiTheme="minorHAnsi" w:cstheme="minorBidi"/>
          <w:snapToGrid/>
          <w:kern w:val="2"/>
          <w:sz w:val="22"/>
          <w:szCs w:val="22"/>
          <w14:ligatures w14:val="standardContextual"/>
        </w:rPr>
      </w:pPr>
      <w:hyperlink w:anchor="_Toc141346537" w:history="1">
        <w:r w:rsidRPr="00D10E7E">
          <w:rPr>
            <w:rStyle w:val="Hyperlink"/>
            <w:rFonts w:ascii="Times New Roman" w:hAnsi="Times New Roman" w:cs="Times New Roman"/>
          </w:rPr>
          <w:t>1.</w:t>
        </w:r>
        <w:r>
          <w:rPr>
            <w:rFonts w:asciiTheme="minorHAnsi" w:eastAsiaTheme="minorEastAsia" w:hAnsiTheme="minorHAnsi" w:cstheme="minorBidi"/>
            <w:snapToGrid/>
            <w:kern w:val="2"/>
            <w:sz w:val="22"/>
            <w:szCs w:val="22"/>
            <w14:ligatures w14:val="standardContextual"/>
          </w:rPr>
          <w:tab/>
        </w:r>
        <w:r w:rsidRPr="00D10E7E">
          <w:rPr>
            <w:rStyle w:val="Hyperlink"/>
            <w:rFonts w:ascii="Times New Roman" w:hAnsi="Times New Roman" w:cs="Times New Roman"/>
          </w:rPr>
          <w:t>Các nghiệp vụ trong cùng hệ thống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_Toc141346537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4C658DE3" w14:textId="6572851A" w:rsidR="000E36ED" w:rsidRDefault="000E36ED">
      <w:pPr>
        <w:pStyle w:val="TOC2"/>
        <w:rPr>
          <w:rFonts w:asciiTheme="minorHAnsi" w:eastAsiaTheme="minorEastAsia" w:hAnsiTheme="minorHAnsi" w:cstheme="minorBidi"/>
          <w:snapToGrid/>
          <w:kern w:val="2"/>
          <w:sz w:val="22"/>
          <w:szCs w:val="22"/>
          <w14:ligatures w14:val="standardContextual"/>
        </w:rPr>
      </w:pPr>
      <w:hyperlink w:anchor="_Toc141346538" w:history="1">
        <w:r w:rsidRPr="00D10E7E">
          <w:rPr>
            <w:rStyle w:val="Hyperlink"/>
            <w:rFonts w:ascii="Times New Roman" w:hAnsi="Times New Roman" w:cs="Times New Roman"/>
          </w:rPr>
          <w:t>2.</w:t>
        </w:r>
        <w:r>
          <w:rPr>
            <w:rFonts w:asciiTheme="minorHAnsi" w:eastAsiaTheme="minorEastAsia" w:hAnsiTheme="minorHAnsi" w:cstheme="minorBidi"/>
            <w:snapToGrid/>
            <w:kern w:val="2"/>
            <w:sz w:val="22"/>
            <w:szCs w:val="22"/>
            <w14:ligatures w14:val="standardContextual"/>
          </w:rPr>
          <w:tab/>
        </w:r>
        <w:r w:rsidRPr="00D10E7E">
          <w:rPr>
            <w:rStyle w:val="Hyperlink"/>
            <w:rFonts w:ascii="Times New Roman" w:hAnsi="Times New Roman" w:cs="Times New Roman"/>
          </w:rPr>
          <w:t>Chức năng của hệ thống khác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_Toc141346538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147563FA" w14:textId="6F010B76" w:rsidR="006C179B" w:rsidRPr="00830E50" w:rsidRDefault="008D2158" w:rsidP="00D93E54">
      <w:pPr>
        <w:pStyle w:val="TOC4"/>
        <w:tabs>
          <w:tab w:val="right" w:leader="dot" w:pos="8364"/>
        </w:tabs>
        <w:ind w:left="0" w:right="953"/>
        <w:jc w:val="both"/>
        <w:rPr>
          <w:rFonts w:ascii="Times New Roman" w:hAnsi="Times New Roman" w:cs="Times New Roman"/>
          <w:szCs w:val="24"/>
        </w:rPr>
        <w:sectPr w:rsidR="006C179B" w:rsidRPr="00830E50" w:rsidSect="00102EF0">
          <w:headerReference w:type="default" r:id="rId8"/>
          <w:footerReference w:type="even" r:id="rId9"/>
          <w:footerReference w:type="default" r:id="rId10"/>
          <w:headerReference w:type="first" r:id="rId11"/>
          <w:pgSz w:w="11909" w:h="16834" w:code="9"/>
          <w:pgMar w:top="1152" w:right="2128" w:bottom="1238" w:left="1440" w:header="432" w:footer="432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pgNumType w:start="1"/>
          <w:cols w:space="709"/>
          <w:titlePg/>
          <w:docGrid w:linePitch="326"/>
        </w:sectPr>
      </w:pPr>
      <w:r w:rsidRPr="00830E50">
        <w:rPr>
          <w:rFonts w:ascii="Times New Roman" w:hAnsi="Times New Roman" w:cs="Times New Roman"/>
          <w:szCs w:val="24"/>
        </w:rPr>
        <w:fldChar w:fldCharType="end"/>
      </w:r>
      <w:bookmarkEnd w:id="0"/>
    </w:p>
    <w:p w14:paraId="5433B280" w14:textId="0492F753" w:rsidR="008D2158" w:rsidRPr="00830E50" w:rsidRDefault="008D2158" w:rsidP="006F21A6">
      <w:pPr>
        <w:pStyle w:val="Heading1"/>
        <w:keepNext w:val="0"/>
        <w:numPr>
          <w:ilvl w:val="0"/>
          <w:numId w:val="13"/>
        </w:numPr>
        <w:spacing w:before="120" w:after="120"/>
        <w:jc w:val="both"/>
        <w:rPr>
          <w:rFonts w:ascii="Times New Roman" w:hAnsi="Times New Roman" w:cs="Times New Roman"/>
          <w:szCs w:val="24"/>
        </w:rPr>
      </w:pPr>
      <w:bookmarkStart w:id="1" w:name="_Toc141346523"/>
      <w:r w:rsidRPr="00830E50">
        <w:rPr>
          <w:rFonts w:ascii="Times New Roman" w:hAnsi="Times New Roman" w:cs="Times New Roman"/>
          <w:szCs w:val="24"/>
        </w:rPr>
        <w:lastRenderedPageBreak/>
        <w:t>NGUỒN GỐC THAY ĐỔI</w:t>
      </w:r>
      <w:bookmarkEnd w:id="1"/>
    </w:p>
    <w:p w14:paraId="5E53CA2A" w14:textId="5C6EEBE7" w:rsidR="008D2158" w:rsidRPr="00830E50" w:rsidRDefault="00781923" w:rsidP="00144BE8">
      <w:pPr>
        <w:pStyle w:val="BulletList1"/>
        <w:tabs>
          <w:tab w:val="clear" w:pos="1080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30E50">
        <w:rPr>
          <w:rFonts w:ascii="Times New Roman" w:hAnsi="Times New Roman" w:cs="Times New Roman"/>
        </w:rPr>
        <w:t>Thực</w:t>
      </w:r>
      <w:proofErr w:type="spellEnd"/>
      <w:r w:rsidRPr="00830E50">
        <w:rPr>
          <w:rFonts w:ascii="Times New Roman" w:hAnsi="Times New Roman" w:cs="Times New Roman"/>
        </w:rPr>
        <w:t xml:space="preserve"> </w:t>
      </w:r>
      <w:proofErr w:type="spellStart"/>
      <w:r w:rsidRPr="00830E50">
        <w:rPr>
          <w:rStyle w:val="fontstyle01"/>
          <w:rFonts w:ascii="Times New Roman" w:hAnsi="Times New Roman" w:cs="Times New Roman"/>
        </w:rPr>
        <w:t>hiện</w:t>
      </w:r>
      <w:proofErr w:type="spellEnd"/>
      <w:r w:rsidRPr="00830E50">
        <w:rPr>
          <w:rFonts w:ascii="Times New Roman" w:hAnsi="Times New Roman" w:cs="Times New Roman"/>
        </w:rPr>
        <w:t xml:space="preserve"> </w:t>
      </w:r>
      <w:proofErr w:type="spellStart"/>
      <w:r w:rsidRPr="00830E50">
        <w:rPr>
          <w:rFonts w:ascii="Times New Roman" w:hAnsi="Times New Roman" w:cs="Times New Roman"/>
        </w:rPr>
        <w:t>theo</w:t>
      </w:r>
      <w:proofErr w:type="spellEnd"/>
      <w:r w:rsidRPr="00830E50">
        <w:rPr>
          <w:rFonts w:ascii="Times New Roman" w:hAnsi="Times New Roman" w:cs="Times New Roman"/>
          <w:bCs/>
        </w:rPr>
        <w:t xml:space="preserve"> </w:t>
      </w:r>
      <w:r w:rsidR="00DC47E5" w:rsidRPr="00830E50">
        <w:rPr>
          <w:rFonts w:ascii="Times New Roman" w:hAnsi="Times New Roman" w:cs="Times New Roman"/>
          <w:bCs/>
          <w:lang w:val="en-AU"/>
        </w:rPr>
        <w:t>PYC</w:t>
      </w:r>
      <w:r w:rsidR="007F170B" w:rsidRPr="00830E50">
        <w:rPr>
          <w:rFonts w:ascii="Times New Roman" w:hAnsi="Times New Roman" w:cs="Times New Roman"/>
          <w:bCs/>
          <w:lang w:val="en-AU"/>
        </w:rPr>
        <w:t xml:space="preserve"> </w:t>
      </w:r>
      <w:proofErr w:type="spellStart"/>
      <w:r w:rsidR="008D2158" w:rsidRPr="00830E50">
        <w:rPr>
          <w:rFonts w:ascii="Times New Roman" w:hAnsi="Times New Roman" w:cs="Times New Roman"/>
        </w:rPr>
        <w:t>do</w:t>
      </w:r>
      <w:proofErr w:type="spellEnd"/>
      <w:r w:rsidR="008D2158" w:rsidRPr="00830E50">
        <w:rPr>
          <w:rFonts w:ascii="Times New Roman" w:hAnsi="Times New Roman" w:cs="Times New Roman"/>
        </w:rPr>
        <w:t xml:space="preserve"> </w:t>
      </w:r>
      <w:proofErr w:type="spellStart"/>
      <w:r w:rsidR="008D2158" w:rsidRPr="00830E50">
        <w:rPr>
          <w:rFonts w:ascii="Times New Roman" w:hAnsi="Times New Roman" w:cs="Times New Roman"/>
        </w:rPr>
        <w:t>đơn</w:t>
      </w:r>
      <w:proofErr w:type="spellEnd"/>
      <w:r w:rsidR="008D2158" w:rsidRPr="00830E50">
        <w:rPr>
          <w:rFonts w:ascii="Times New Roman" w:hAnsi="Times New Roman" w:cs="Times New Roman"/>
        </w:rPr>
        <w:t xml:space="preserve"> </w:t>
      </w:r>
      <w:proofErr w:type="spellStart"/>
      <w:r w:rsidR="008D2158" w:rsidRPr="00830E50">
        <w:rPr>
          <w:rFonts w:ascii="Times New Roman" w:hAnsi="Times New Roman" w:cs="Times New Roman"/>
        </w:rPr>
        <w:t>vị</w:t>
      </w:r>
      <w:proofErr w:type="spellEnd"/>
      <w:r w:rsidR="008D2158" w:rsidRPr="00830E50">
        <w:rPr>
          <w:rFonts w:ascii="Times New Roman" w:hAnsi="Times New Roman" w:cs="Times New Roman"/>
        </w:rPr>
        <w:t xml:space="preserve"> </w:t>
      </w:r>
      <w:proofErr w:type="gramStart"/>
      <w:r w:rsidR="008D2158" w:rsidRPr="00830E50">
        <w:rPr>
          <w:rFonts w:ascii="Times New Roman" w:hAnsi="Times New Roman" w:cs="Times New Roman"/>
        </w:rPr>
        <w:t>P.</w:t>
      </w:r>
      <w:r w:rsidRPr="00830E50">
        <w:rPr>
          <w:rFonts w:ascii="Times New Roman" w:hAnsi="Times New Roman" w:cs="Times New Roman"/>
        </w:rPr>
        <w:t>TKCS</w:t>
      </w:r>
      <w:proofErr w:type="gramEnd"/>
      <w:r w:rsidR="008D2158" w:rsidRPr="00830E50">
        <w:rPr>
          <w:rFonts w:ascii="Times New Roman" w:hAnsi="Times New Roman" w:cs="Times New Roman"/>
        </w:rPr>
        <w:t xml:space="preserve"> </w:t>
      </w:r>
      <w:proofErr w:type="spellStart"/>
      <w:r w:rsidR="008D2158" w:rsidRPr="00830E50">
        <w:rPr>
          <w:rFonts w:ascii="Times New Roman" w:hAnsi="Times New Roman" w:cs="Times New Roman"/>
        </w:rPr>
        <w:t>chuyển</w:t>
      </w:r>
      <w:proofErr w:type="spellEnd"/>
      <w:r w:rsidR="008D2158" w:rsidRPr="00830E50">
        <w:rPr>
          <w:rFonts w:ascii="Times New Roman" w:hAnsi="Times New Roman" w:cs="Times New Roman"/>
        </w:rPr>
        <w:t xml:space="preserve"> </w:t>
      </w:r>
      <w:proofErr w:type="spellStart"/>
      <w:r w:rsidR="008D2158" w:rsidRPr="00830E50">
        <w:rPr>
          <w:rFonts w:ascii="Times New Roman" w:hAnsi="Times New Roman" w:cs="Times New Roman"/>
        </w:rPr>
        <w:t>yêu</w:t>
      </w:r>
      <w:proofErr w:type="spellEnd"/>
      <w:r w:rsidR="008D2158" w:rsidRPr="00830E50">
        <w:rPr>
          <w:rFonts w:ascii="Times New Roman" w:hAnsi="Times New Roman" w:cs="Times New Roman"/>
        </w:rPr>
        <w:t xml:space="preserve"> </w:t>
      </w:r>
      <w:proofErr w:type="spellStart"/>
      <w:r w:rsidR="008D2158" w:rsidRPr="00830E50">
        <w:rPr>
          <w:rFonts w:ascii="Times New Roman" w:hAnsi="Times New Roman" w:cs="Times New Roman"/>
        </w:rPr>
        <w:t>cầu</w:t>
      </w:r>
      <w:proofErr w:type="spellEnd"/>
      <w:r w:rsidR="008D2158" w:rsidRPr="00830E50">
        <w:rPr>
          <w:rFonts w:ascii="Times New Roman" w:hAnsi="Times New Roman" w:cs="Times New Roman"/>
        </w:rPr>
        <w:t xml:space="preserve"> </w:t>
      </w:r>
      <w:proofErr w:type="spellStart"/>
      <w:r w:rsidR="008D2158" w:rsidRPr="00830E50">
        <w:rPr>
          <w:rFonts w:ascii="Times New Roman" w:hAnsi="Times New Roman" w:cs="Times New Roman"/>
        </w:rPr>
        <w:t>thực</w:t>
      </w:r>
      <w:proofErr w:type="spellEnd"/>
      <w:r w:rsidR="008D2158" w:rsidRPr="00830E50">
        <w:rPr>
          <w:rFonts w:ascii="Times New Roman" w:hAnsi="Times New Roman" w:cs="Times New Roman"/>
        </w:rPr>
        <w:t xml:space="preserve"> </w:t>
      </w:r>
      <w:proofErr w:type="spellStart"/>
      <w:r w:rsidR="008D2158" w:rsidRPr="00830E50">
        <w:rPr>
          <w:rFonts w:ascii="Times New Roman" w:hAnsi="Times New Roman" w:cs="Times New Roman"/>
        </w:rPr>
        <w:t>hiện</w:t>
      </w:r>
      <w:proofErr w:type="spellEnd"/>
      <w:r w:rsidR="008D2158" w:rsidRPr="00830E50">
        <w:rPr>
          <w:rFonts w:ascii="Times New Roman" w:hAnsi="Times New Roman" w:cs="Times New Roman"/>
        </w:rPr>
        <w:t>.</w:t>
      </w:r>
    </w:p>
    <w:p w14:paraId="4F7F9C27" w14:textId="3F8EA101" w:rsidR="008D2158" w:rsidRPr="00830E50" w:rsidRDefault="008D2158" w:rsidP="006F21A6">
      <w:pPr>
        <w:pStyle w:val="Heading1"/>
        <w:keepNext w:val="0"/>
        <w:numPr>
          <w:ilvl w:val="0"/>
          <w:numId w:val="13"/>
        </w:numPr>
        <w:spacing w:before="120" w:after="120"/>
        <w:jc w:val="both"/>
        <w:rPr>
          <w:rFonts w:ascii="Times New Roman" w:hAnsi="Times New Roman" w:cs="Times New Roman"/>
          <w:szCs w:val="24"/>
        </w:rPr>
      </w:pPr>
      <w:bookmarkStart w:id="2" w:name="_Toc141346524"/>
      <w:r w:rsidRPr="00830E50">
        <w:rPr>
          <w:rFonts w:ascii="Times New Roman" w:hAnsi="Times New Roman" w:cs="Times New Roman"/>
          <w:szCs w:val="24"/>
        </w:rPr>
        <w:t>NỘI DUNG THAY ĐỔI</w:t>
      </w:r>
      <w:bookmarkEnd w:id="2"/>
    </w:p>
    <w:p w14:paraId="6D965769" w14:textId="605E04B7" w:rsidR="008D2158" w:rsidRPr="00830E50" w:rsidRDefault="008D2158" w:rsidP="006F21A6">
      <w:pPr>
        <w:pStyle w:val="Heading2"/>
        <w:keepNext w:val="0"/>
        <w:numPr>
          <w:ilvl w:val="3"/>
          <w:numId w:val="13"/>
        </w:numPr>
        <w:ind w:left="709"/>
        <w:jc w:val="both"/>
        <w:rPr>
          <w:rFonts w:ascii="Times New Roman" w:hAnsi="Times New Roman" w:cs="Times New Roman"/>
          <w:szCs w:val="24"/>
        </w:rPr>
      </w:pPr>
      <w:bookmarkStart w:id="3" w:name="_Toc141346525"/>
      <w:proofErr w:type="spellStart"/>
      <w:r w:rsidRPr="00830E50">
        <w:rPr>
          <w:rFonts w:ascii="Times New Roman" w:hAnsi="Times New Roman" w:cs="Times New Roman"/>
          <w:szCs w:val="24"/>
        </w:rPr>
        <w:t>Mô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tả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chung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về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yêu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cầu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thay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đổi</w:t>
      </w:r>
      <w:bookmarkEnd w:id="3"/>
      <w:proofErr w:type="spellEnd"/>
    </w:p>
    <w:p w14:paraId="565E015E" w14:textId="01E0AFB3" w:rsidR="008B0E05" w:rsidRPr="0012716A" w:rsidRDefault="000E36ED" w:rsidP="0012716A">
      <w:pPr>
        <w:pStyle w:val="BulletList1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bookmarkStart w:id="4" w:name="_Hlk128475982"/>
      <w:proofErr w:type="spellStart"/>
      <w:r>
        <w:rPr>
          <w:rFonts w:ascii="Times New Roman" w:hAnsi="Times New Roman" w:cs="Times New Roman"/>
        </w:rPr>
        <w:t>Nâng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cấp</w:t>
      </w:r>
      <w:proofErr w:type="spellEnd"/>
      <w:r w:rsidR="00F42726" w:rsidRPr="00830E50">
        <w:rPr>
          <w:rFonts w:ascii="Times New Roman" w:hAnsi="Times New Roman" w:cs="Times New Roman"/>
        </w:rPr>
        <w:t xml:space="preserve"> </w:t>
      </w:r>
      <w:proofErr w:type="spellStart"/>
      <w:r w:rsidR="00F42726" w:rsidRPr="00830E50">
        <w:rPr>
          <w:rFonts w:ascii="Times New Roman" w:hAnsi="Times New Roman" w:cs="Times New Roman"/>
        </w:rPr>
        <w:t>chức</w:t>
      </w:r>
      <w:proofErr w:type="spellEnd"/>
      <w:r w:rsidR="00F42726" w:rsidRPr="00830E50">
        <w:rPr>
          <w:rFonts w:ascii="Times New Roman" w:hAnsi="Times New Roman" w:cs="Times New Roman"/>
        </w:rPr>
        <w:t xml:space="preserve"> </w:t>
      </w:r>
      <w:proofErr w:type="spellStart"/>
      <w:r w:rsidR="00F42726" w:rsidRPr="00830E50">
        <w:rPr>
          <w:rFonts w:ascii="Times New Roman" w:hAnsi="Times New Roman" w:cs="Times New Roman"/>
        </w:rPr>
        <w:t>năng</w:t>
      </w:r>
      <w:proofErr w:type="spellEnd"/>
      <w:r w:rsidR="008B0E05">
        <w:rPr>
          <w:rFonts w:ascii="Times New Roman" w:hAnsi="Times New Roman" w:cs="Times New Roman"/>
        </w:rPr>
        <w:t xml:space="preserve"> Tra </w:t>
      </w:r>
      <w:proofErr w:type="spellStart"/>
      <w:r w:rsidR="008B0E05">
        <w:rPr>
          <w:rFonts w:ascii="Times New Roman" w:hAnsi="Times New Roman" w:cs="Times New Roman"/>
        </w:rPr>
        <w:t>cứu</w:t>
      </w:r>
      <w:proofErr w:type="spellEnd"/>
      <w:r w:rsidR="008B0E05">
        <w:rPr>
          <w:rFonts w:ascii="Times New Roman" w:hAnsi="Times New Roman" w:cs="Times New Roman"/>
        </w:rPr>
        <w:t xml:space="preserve"> </w:t>
      </w:r>
      <w:proofErr w:type="spellStart"/>
      <w:r w:rsidR="008B0E05">
        <w:rPr>
          <w:rFonts w:ascii="Times New Roman" w:hAnsi="Times New Roman" w:cs="Times New Roman"/>
        </w:rPr>
        <w:t>thông</w:t>
      </w:r>
      <w:proofErr w:type="spellEnd"/>
      <w:r w:rsidR="008B0E05">
        <w:rPr>
          <w:rFonts w:ascii="Times New Roman" w:hAnsi="Times New Roman" w:cs="Times New Roman"/>
        </w:rPr>
        <w:t xml:space="preserve"> tin </w:t>
      </w:r>
      <w:proofErr w:type="spellStart"/>
      <w:r w:rsidR="008B0E05">
        <w:rPr>
          <w:rFonts w:ascii="Times New Roman" w:hAnsi="Times New Roman" w:cs="Times New Roman"/>
        </w:rPr>
        <w:t>sản</w:t>
      </w:r>
      <w:proofErr w:type="spellEnd"/>
      <w:r w:rsidR="008B0E05">
        <w:rPr>
          <w:rFonts w:ascii="Times New Roman" w:hAnsi="Times New Roman" w:cs="Times New Roman"/>
        </w:rPr>
        <w:t xml:space="preserve"> </w:t>
      </w:r>
      <w:proofErr w:type="spellStart"/>
      <w:r w:rsidR="008B0E05">
        <w:rPr>
          <w:rFonts w:ascii="Times New Roman" w:hAnsi="Times New Roman" w:cs="Times New Roman"/>
        </w:rPr>
        <w:t>phẩm</w:t>
      </w:r>
      <w:proofErr w:type="spellEnd"/>
      <w:r w:rsidR="0012716A">
        <w:rPr>
          <w:rFonts w:ascii="Times New Roman" w:hAnsi="Times New Roman" w:cs="Times New Roman"/>
        </w:rPr>
        <w:t xml:space="preserve"> </w:t>
      </w:r>
    </w:p>
    <w:p w14:paraId="02CC5FE7" w14:textId="093CE278" w:rsidR="00F42726" w:rsidRDefault="000E36ED" w:rsidP="00F42726">
      <w:pPr>
        <w:pStyle w:val="BulletList1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năng</w:t>
      </w:r>
      <w:proofErr w:type="spellEnd"/>
      <w:r>
        <w:rPr>
          <w:rFonts w:ascii="Times New Roman" w:hAnsi="Times New Roman" w:cs="Times New Roman"/>
        </w:rPr>
        <w:t xml:space="preserve"> Check webservice </w:t>
      </w:r>
      <w:proofErr w:type="spellStart"/>
      <w:r>
        <w:rPr>
          <w:rFonts w:ascii="Times New Roman" w:hAnsi="Times New Roman" w:cs="Times New Roman"/>
        </w:rPr>
        <w:t>đồng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</w:p>
    <w:p w14:paraId="00CEF2B7" w14:textId="3502E91E" w:rsidR="008D2158" w:rsidRPr="00830E50" w:rsidRDefault="008D2158" w:rsidP="006F21A6">
      <w:pPr>
        <w:pStyle w:val="Heading2"/>
        <w:keepNext w:val="0"/>
        <w:numPr>
          <w:ilvl w:val="3"/>
          <w:numId w:val="13"/>
        </w:numPr>
        <w:ind w:left="709"/>
        <w:jc w:val="both"/>
        <w:rPr>
          <w:rFonts w:ascii="Times New Roman" w:hAnsi="Times New Roman" w:cs="Times New Roman"/>
          <w:szCs w:val="24"/>
        </w:rPr>
      </w:pPr>
      <w:bookmarkStart w:id="5" w:name="_Toc141346526"/>
      <w:bookmarkEnd w:id="4"/>
      <w:proofErr w:type="spellStart"/>
      <w:r w:rsidRPr="00830E50">
        <w:rPr>
          <w:rFonts w:ascii="Times New Roman" w:hAnsi="Times New Roman" w:cs="Times New Roman"/>
          <w:szCs w:val="24"/>
        </w:rPr>
        <w:t>Mô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tả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thay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đổi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về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luồng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nghiệp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vụ</w:t>
      </w:r>
      <w:bookmarkEnd w:id="5"/>
      <w:proofErr w:type="spellEnd"/>
    </w:p>
    <w:p w14:paraId="1E4214AC" w14:textId="6C45D30B" w:rsidR="008D2158" w:rsidRPr="00830E50" w:rsidRDefault="003A72F1" w:rsidP="00144BE8">
      <w:pPr>
        <w:pStyle w:val="BulletList1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000FF"/>
        </w:rPr>
      </w:pPr>
      <w:bookmarkStart w:id="6" w:name="_Hlk125978539"/>
      <w:r w:rsidRPr="00830E50">
        <w:rPr>
          <w:rFonts w:ascii="Times New Roman" w:hAnsi="Times New Roman" w:cs="Times New Roman"/>
        </w:rPr>
        <w:t>N/A</w:t>
      </w:r>
    </w:p>
    <w:p w14:paraId="740F8DCC" w14:textId="30C46334" w:rsidR="008A7F14" w:rsidRPr="00830E50" w:rsidRDefault="008D2158" w:rsidP="008A7F14">
      <w:pPr>
        <w:pStyle w:val="Heading2"/>
        <w:keepNext w:val="0"/>
        <w:numPr>
          <w:ilvl w:val="3"/>
          <w:numId w:val="13"/>
        </w:numPr>
        <w:ind w:left="709"/>
        <w:jc w:val="both"/>
        <w:rPr>
          <w:rFonts w:ascii="Times New Roman" w:hAnsi="Times New Roman" w:cs="Times New Roman"/>
          <w:szCs w:val="24"/>
        </w:rPr>
      </w:pPr>
      <w:bookmarkStart w:id="7" w:name="_Toc141346527"/>
      <w:bookmarkEnd w:id="6"/>
      <w:proofErr w:type="spellStart"/>
      <w:r w:rsidRPr="00830E50">
        <w:rPr>
          <w:rFonts w:ascii="Times New Roman" w:hAnsi="Times New Roman" w:cs="Times New Roman"/>
          <w:szCs w:val="24"/>
        </w:rPr>
        <w:t>Mô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tả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thay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đổi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về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CSDL</w:t>
      </w:r>
      <w:bookmarkEnd w:id="7"/>
    </w:p>
    <w:p w14:paraId="6796F9EE" w14:textId="77777777" w:rsidR="0012716A" w:rsidRPr="00830E50" w:rsidRDefault="0012716A" w:rsidP="0012716A">
      <w:pPr>
        <w:pStyle w:val="BulletList1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000FF"/>
        </w:rPr>
      </w:pPr>
      <w:r w:rsidRPr="00830E50">
        <w:rPr>
          <w:rFonts w:ascii="Times New Roman" w:hAnsi="Times New Roman" w:cs="Times New Roman"/>
        </w:rPr>
        <w:t>N/A</w:t>
      </w:r>
    </w:p>
    <w:p w14:paraId="0F87DE7F" w14:textId="140A3D2E" w:rsidR="008D2158" w:rsidRPr="00830E50" w:rsidRDefault="008D2158" w:rsidP="006F21A6">
      <w:pPr>
        <w:pStyle w:val="Heading1"/>
        <w:keepNext w:val="0"/>
        <w:numPr>
          <w:ilvl w:val="0"/>
          <w:numId w:val="13"/>
        </w:numPr>
        <w:spacing w:before="120" w:after="120"/>
        <w:jc w:val="both"/>
        <w:rPr>
          <w:rFonts w:ascii="Times New Roman" w:hAnsi="Times New Roman" w:cs="Times New Roman"/>
          <w:szCs w:val="24"/>
        </w:rPr>
      </w:pPr>
      <w:bookmarkStart w:id="8" w:name="_Toc141346528"/>
      <w:r w:rsidRPr="00830E50">
        <w:rPr>
          <w:rFonts w:ascii="Times New Roman" w:hAnsi="Times New Roman" w:cs="Times New Roman"/>
          <w:szCs w:val="24"/>
        </w:rPr>
        <w:t>CHI TIẾT CÁC CHỨC NĂNG THAY ĐỔI</w:t>
      </w:r>
      <w:bookmarkEnd w:id="8"/>
    </w:p>
    <w:p w14:paraId="2C4667B0" w14:textId="77777777" w:rsidR="000E36ED" w:rsidRPr="00830E50" w:rsidRDefault="000E36ED" w:rsidP="000E36ED">
      <w:pPr>
        <w:pStyle w:val="Heading2"/>
        <w:keepNext w:val="0"/>
        <w:numPr>
          <w:ilvl w:val="0"/>
          <w:numId w:val="16"/>
        </w:numPr>
        <w:tabs>
          <w:tab w:val="num" w:pos="360"/>
        </w:tabs>
        <w:ind w:left="795"/>
        <w:jc w:val="both"/>
        <w:rPr>
          <w:rFonts w:ascii="Times New Roman" w:hAnsi="Times New Roman" w:cs="Times New Roman"/>
          <w:szCs w:val="24"/>
        </w:rPr>
      </w:pPr>
      <w:bookmarkStart w:id="9" w:name="_Xây_dựng_chức"/>
      <w:bookmarkStart w:id="10" w:name="_Nâng_cấp_API"/>
      <w:bookmarkStart w:id="11" w:name="_Nâng_cấp_nghiệp"/>
      <w:bookmarkStart w:id="12" w:name="_Nâng_cấp_tiến"/>
      <w:bookmarkStart w:id="13" w:name="_Thêm_mới_chức"/>
      <w:bookmarkStart w:id="14" w:name="_Thêm_mới_chức_1"/>
      <w:bookmarkStart w:id="15" w:name="_Thêm_mới_chức_2"/>
      <w:bookmarkStart w:id="16" w:name="_Thêm_mới_chức_4"/>
      <w:bookmarkStart w:id="17" w:name="_Thêm_mới_chức_3"/>
      <w:bookmarkStart w:id="18" w:name="_Thêm_mới_WS"/>
      <w:bookmarkStart w:id="19" w:name="_Mô_tả_chi"/>
      <w:bookmarkStart w:id="20" w:name="_Nâng_cấp_chức_2"/>
      <w:bookmarkStart w:id="21" w:name="_Thêm_mới_chức_7"/>
      <w:bookmarkStart w:id="22" w:name="_Thêm_mới_chức_6"/>
      <w:bookmarkStart w:id="23" w:name="_API_lấy_thông"/>
      <w:bookmarkStart w:id="24" w:name="_CHỨC_NĂNG_CHECK"/>
      <w:bookmarkStart w:id="25" w:name="_Toc141346529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r w:rsidRPr="00830E50">
        <w:rPr>
          <w:rFonts w:ascii="Times New Roman" w:hAnsi="Times New Roman" w:cs="Times New Roman"/>
          <w:szCs w:val="24"/>
        </w:rPr>
        <w:t>KHAI BÁO MENU CHỨC NĂNG</w:t>
      </w:r>
      <w:bookmarkEnd w:id="25"/>
    </w:p>
    <w:p w14:paraId="1E4F05EF" w14:textId="77777777" w:rsidR="000E36ED" w:rsidRPr="0022696E" w:rsidRDefault="000E36ED" w:rsidP="000E36ED">
      <w:pPr>
        <w:pStyle w:val="Heading3"/>
        <w:keepNext w:val="0"/>
        <w:numPr>
          <w:ilvl w:val="1"/>
          <w:numId w:val="16"/>
        </w:numPr>
        <w:tabs>
          <w:tab w:val="clear" w:pos="792"/>
          <w:tab w:val="num" w:pos="360"/>
          <w:tab w:val="left" w:pos="993"/>
        </w:tabs>
        <w:ind w:left="990" w:hanging="630"/>
        <w:rPr>
          <w:rFonts w:ascii="Times New Roman" w:hAnsi="Times New Roman" w:cs="Times New Roman"/>
          <w:szCs w:val="24"/>
          <w:highlight w:val="yellow"/>
        </w:rPr>
      </w:pPr>
      <w:bookmarkStart w:id="26" w:name="_Toc138842941"/>
      <w:bookmarkStart w:id="27" w:name="_Toc141346530"/>
      <w:proofErr w:type="spellStart"/>
      <w:r w:rsidRPr="0022696E">
        <w:rPr>
          <w:rFonts w:ascii="Times New Roman" w:hAnsi="Times New Roman" w:cs="Times New Roman"/>
          <w:szCs w:val="24"/>
          <w:highlight w:val="yellow"/>
        </w:rPr>
        <w:t>Thêm</w:t>
      </w:r>
      <w:proofErr w:type="spellEnd"/>
      <w:r w:rsidRPr="0022696E">
        <w:rPr>
          <w:rFonts w:ascii="Times New Roman" w:hAnsi="Times New Roman" w:cs="Times New Roman"/>
          <w:szCs w:val="24"/>
          <w:highlight w:val="yellow"/>
        </w:rPr>
        <w:t xml:space="preserve"> </w:t>
      </w:r>
      <w:proofErr w:type="spellStart"/>
      <w:r w:rsidRPr="0022696E">
        <w:rPr>
          <w:rFonts w:ascii="Times New Roman" w:hAnsi="Times New Roman" w:cs="Times New Roman"/>
          <w:szCs w:val="24"/>
          <w:highlight w:val="yellow"/>
        </w:rPr>
        <w:t>mới</w:t>
      </w:r>
      <w:proofErr w:type="spellEnd"/>
      <w:r w:rsidRPr="0022696E">
        <w:rPr>
          <w:rFonts w:ascii="Times New Roman" w:hAnsi="Times New Roman" w:cs="Times New Roman"/>
          <w:szCs w:val="24"/>
          <w:highlight w:val="yellow"/>
        </w:rPr>
        <w:t xml:space="preserve"> menu </w:t>
      </w:r>
      <w:proofErr w:type="spellStart"/>
      <w:r w:rsidRPr="0022696E">
        <w:rPr>
          <w:rFonts w:ascii="Times New Roman" w:hAnsi="Times New Roman" w:cs="Times New Roman"/>
          <w:szCs w:val="24"/>
          <w:highlight w:val="yellow"/>
        </w:rPr>
        <w:t>chức</w:t>
      </w:r>
      <w:proofErr w:type="spellEnd"/>
      <w:r w:rsidRPr="0022696E">
        <w:rPr>
          <w:rFonts w:ascii="Times New Roman" w:hAnsi="Times New Roman" w:cs="Times New Roman"/>
          <w:szCs w:val="24"/>
          <w:highlight w:val="yellow"/>
        </w:rPr>
        <w:t xml:space="preserve"> </w:t>
      </w:r>
      <w:proofErr w:type="spellStart"/>
      <w:r w:rsidRPr="0022696E">
        <w:rPr>
          <w:rFonts w:ascii="Times New Roman" w:hAnsi="Times New Roman" w:cs="Times New Roman"/>
          <w:szCs w:val="24"/>
          <w:highlight w:val="yellow"/>
        </w:rPr>
        <w:t>năng</w:t>
      </w:r>
      <w:proofErr w:type="spellEnd"/>
      <w:r w:rsidRPr="0022696E">
        <w:rPr>
          <w:rFonts w:ascii="Times New Roman" w:hAnsi="Times New Roman" w:cs="Times New Roman"/>
          <w:szCs w:val="24"/>
          <w:highlight w:val="yellow"/>
        </w:rPr>
        <w:t xml:space="preserve"> Check Webservice </w:t>
      </w:r>
      <w:proofErr w:type="spellStart"/>
      <w:r w:rsidRPr="0022696E">
        <w:rPr>
          <w:rFonts w:ascii="Times New Roman" w:hAnsi="Times New Roman" w:cs="Times New Roman"/>
          <w:szCs w:val="24"/>
          <w:highlight w:val="yellow"/>
        </w:rPr>
        <w:t>đồng</w:t>
      </w:r>
      <w:proofErr w:type="spellEnd"/>
      <w:r w:rsidRPr="0022696E">
        <w:rPr>
          <w:rFonts w:ascii="Times New Roman" w:hAnsi="Times New Roman" w:cs="Times New Roman"/>
          <w:szCs w:val="24"/>
          <w:highlight w:val="yellow"/>
        </w:rPr>
        <w:t xml:space="preserve"> </w:t>
      </w:r>
      <w:proofErr w:type="spellStart"/>
      <w:r w:rsidRPr="0022696E">
        <w:rPr>
          <w:rFonts w:ascii="Times New Roman" w:hAnsi="Times New Roman" w:cs="Times New Roman"/>
          <w:szCs w:val="24"/>
          <w:highlight w:val="yellow"/>
        </w:rPr>
        <w:t>bộ</w:t>
      </w:r>
      <w:bookmarkEnd w:id="26"/>
      <w:bookmarkEnd w:id="27"/>
      <w:proofErr w:type="spellEnd"/>
    </w:p>
    <w:p w14:paraId="58A36928" w14:textId="77777777" w:rsidR="000E36ED" w:rsidRPr="00830E50" w:rsidRDefault="000E36ED" w:rsidP="000E36ED">
      <w:pPr>
        <w:pStyle w:val="Heading4"/>
        <w:keepNext w:val="0"/>
        <w:numPr>
          <w:ilvl w:val="2"/>
          <w:numId w:val="16"/>
        </w:numPr>
        <w:tabs>
          <w:tab w:val="num" w:pos="360"/>
          <w:tab w:val="left" w:pos="993"/>
          <w:tab w:val="left" w:pos="1440"/>
        </w:tabs>
        <w:ind w:left="360" w:firstLine="270"/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Đối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tượng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bị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tác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động</w:t>
      </w:r>
      <w:proofErr w:type="spellEnd"/>
    </w:p>
    <w:p w14:paraId="1005FA60" w14:textId="77777777" w:rsidR="000E36ED" w:rsidRPr="00830E50" w:rsidRDefault="000E36ED" w:rsidP="000E36E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0E50">
        <w:rPr>
          <w:rFonts w:ascii="Times New Roman" w:hAnsi="Times New Roman" w:cs="Times New Roman"/>
          <w:sz w:val="24"/>
          <w:szCs w:val="24"/>
        </w:rPr>
        <w:lastRenderedPageBreak/>
        <w:t>N/A</w:t>
      </w:r>
    </w:p>
    <w:p w14:paraId="5062FC5B" w14:textId="77777777" w:rsidR="000E36ED" w:rsidRPr="00830E50" w:rsidRDefault="000E36ED" w:rsidP="000E36ED">
      <w:pPr>
        <w:pStyle w:val="Heading4"/>
        <w:keepNext w:val="0"/>
        <w:numPr>
          <w:ilvl w:val="2"/>
          <w:numId w:val="16"/>
        </w:numPr>
        <w:tabs>
          <w:tab w:val="num" w:pos="360"/>
          <w:tab w:val="left" w:pos="993"/>
          <w:tab w:val="left" w:pos="1440"/>
        </w:tabs>
        <w:ind w:left="360" w:firstLine="270"/>
        <w:jc w:val="both"/>
        <w:rPr>
          <w:rFonts w:ascii="Times New Roman" w:hAnsi="Times New Roman" w:cs="Times New Roman"/>
          <w:b/>
          <w:bCs/>
          <w:szCs w:val="24"/>
        </w:rPr>
      </w:pPr>
      <w:r w:rsidRPr="00830E50">
        <w:rPr>
          <w:rFonts w:ascii="Times New Roman" w:hAnsi="Times New Roman" w:cs="Times New Roman"/>
          <w:b/>
          <w:bCs/>
          <w:szCs w:val="24"/>
        </w:rPr>
        <w:t xml:space="preserve">Thay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đổi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về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giao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diện</w:t>
      </w:r>
      <w:proofErr w:type="spellEnd"/>
    </w:p>
    <w:p w14:paraId="007813D7" w14:textId="085B93A5" w:rsidR="000E36ED" w:rsidRPr="00830E50" w:rsidRDefault="008B67AA" w:rsidP="000E36ED">
      <w:pPr>
        <w:spacing w:line="276" w:lineRule="auto"/>
        <w:ind w:left="144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18E18B4D" wp14:editId="7E3D1500">
            <wp:extent cx="2771775" cy="3733800"/>
            <wp:effectExtent l="0" t="0" r="0" b="0"/>
            <wp:docPr id="1708313492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DDE59" w14:textId="77777777" w:rsidR="000E36ED" w:rsidRPr="00830E50" w:rsidRDefault="000E36ED" w:rsidP="000E36ED">
      <w:pPr>
        <w:pStyle w:val="Heading4"/>
        <w:keepNext w:val="0"/>
        <w:numPr>
          <w:ilvl w:val="2"/>
          <w:numId w:val="16"/>
        </w:numPr>
        <w:tabs>
          <w:tab w:val="num" w:pos="360"/>
          <w:tab w:val="left" w:pos="993"/>
          <w:tab w:val="left" w:pos="1440"/>
        </w:tabs>
        <w:ind w:left="360" w:firstLine="270"/>
        <w:jc w:val="both"/>
        <w:rPr>
          <w:rFonts w:ascii="Times New Roman" w:hAnsi="Times New Roman" w:cs="Times New Roman"/>
          <w:b/>
          <w:bCs/>
          <w:szCs w:val="24"/>
        </w:rPr>
      </w:pPr>
      <w:r w:rsidRPr="00830E50">
        <w:rPr>
          <w:rFonts w:ascii="Times New Roman" w:hAnsi="Times New Roman" w:cs="Times New Roman"/>
          <w:b/>
          <w:bCs/>
          <w:szCs w:val="24"/>
        </w:rPr>
        <w:t xml:space="preserve">Thay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đổi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về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nghiệp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vụ</w:t>
      </w:r>
      <w:proofErr w:type="spellEnd"/>
    </w:p>
    <w:p w14:paraId="5867BB7F" w14:textId="77777777" w:rsidR="000E36ED" w:rsidRPr="00830E50" w:rsidRDefault="000E36ED" w:rsidP="000E36ED">
      <w:pPr>
        <w:pStyle w:val="BulletList1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830E50">
        <w:rPr>
          <w:rFonts w:ascii="Times New Roman" w:hAnsi="Times New Roman" w:cs="Times New Roman"/>
          <w:szCs w:val="24"/>
        </w:rPr>
        <w:t>Thêm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menu: </w:t>
      </w:r>
      <w:r>
        <w:rPr>
          <w:rFonts w:ascii="Times New Roman" w:hAnsi="Times New Roman" w:cs="Times New Roman"/>
          <w:szCs w:val="24"/>
        </w:rPr>
        <w:t xml:space="preserve">Check Webservice </w:t>
      </w:r>
      <w:proofErr w:type="spellStart"/>
      <w:r>
        <w:rPr>
          <w:rFonts w:ascii="Times New Roman" w:hAnsi="Times New Roman" w:cs="Times New Roman"/>
          <w:szCs w:val="24"/>
        </w:rPr>
        <w:t>đồng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bộ</w:t>
      </w:r>
      <w:proofErr w:type="spellEnd"/>
    </w:p>
    <w:p w14:paraId="1E90E133" w14:textId="77777777" w:rsidR="000E36ED" w:rsidRPr="00830E50" w:rsidRDefault="000E36ED" w:rsidP="000E36ED">
      <w:pPr>
        <w:pStyle w:val="BulletList1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830E50">
        <w:rPr>
          <w:rFonts w:ascii="Times New Roman" w:hAnsi="Times New Roman" w:cs="Times New Roman"/>
          <w:szCs w:val="24"/>
        </w:rPr>
        <w:t>Nếu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user </w:t>
      </w:r>
      <w:proofErr w:type="spellStart"/>
      <w:r w:rsidRPr="00830E50">
        <w:rPr>
          <w:rFonts w:ascii="Times New Roman" w:hAnsi="Times New Roman" w:cs="Times New Roman"/>
          <w:szCs w:val="24"/>
        </w:rPr>
        <w:t>được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phân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quyền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thì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menu </w:t>
      </w:r>
      <w:proofErr w:type="spellStart"/>
      <w:r w:rsidRPr="00830E50">
        <w:rPr>
          <w:rFonts w:ascii="Times New Roman" w:hAnsi="Times New Roman" w:cs="Times New Roman"/>
          <w:szCs w:val="24"/>
        </w:rPr>
        <w:t>sẽ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được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hiển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thị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830E50">
        <w:rPr>
          <w:rFonts w:ascii="Times New Roman" w:hAnsi="Times New Roman" w:cs="Times New Roman"/>
          <w:szCs w:val="24"/>
        </w:rPr>
        <w:t>Nếu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không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được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phân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quyền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sử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dụng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chức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năng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thì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menu </w:t>
      </w:r>
      <w:proofErr w:type="spellStart"/>
      <w:r w:rsidRPr="00830E50">
        <w:rPr>
          <w:rFonts w:ascii="Times New Roman" w:hAnsi="Times New Roman" w:cs="Times New Roman"/>
          <w:szCs w:val="24"/>
        </w:rPr>
        <w:t>sẽ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ẩn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trên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giao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diện</w:t>
      </w:r>
      <w:proofErr w:type="spellEnd"/>
    </w:p>
    <w:p w14:paraId="371C2C75" w14:textId="77777777" w:rsidR="000E36ED" w:rsidRPr="00830E50" w:rsidRDefault="000E36ED" w:rsidP="000E36ED">
      <w:pPr>
        <w:pStyle w:val="BulletList1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830E50">
        <w:rPr>
          <w:rFonts w:ascii="Times New Roman" w:hAnsi="Times New Roman" w:cs="Times New Roman"/>
          <w:szCs w:val="24"/>
        </w:rPr>
        <w:t xml:space="preserve">Khai </w:t>
      </w:r>
      <w:proofErr w:type="spellStart"/>
      <w:r w:rsidRPr="00830E50">
        <w:rPr>
          <w:rFonts w:ascii="Times New Roman" w:hAnsi="Times New Roman" w:cs="Times New Roman"/>
          <w:szCs w:val="24"/>
        </w:rPr>
        <w:t>báo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menu </w:t>
      </w:r>
      <w:proofErr w:type="spellStart"/>
      <w:r w:rsidRPr="00830E50">
        <w:rPr>
          <w:rFonts w:ascii="Times New Roman" w:hAnsi="Times New Roman" w:cs="Times New Roman"/>
          <w:szCs w:val="24"/>
        </w:rPr>
        <w:t>chức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năng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trên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VSA: PRODUCT</w:t>
      </w:r>
      <w:r>
        <w:rPr>
          <w:rFonts w:ascii="Times New Roman" w:hAnsi="Times New Roman" w:cs="Times New Roman"/>
          <w:szCs w:val="24"/>
        </w:rPr>
        <w:t>_CATALOG_CHECK_WS_SYNC</w:t>
      </w:r>
    </w:p>
    <w:p w14:paraId="4EE2508E" w14:textId="77777777" w:rsidR="000E36ED" w:rsidRPr="00830E50" w:rsidRDefault="000E36ED" w:rsidP="000E36ED">
      <w:pPr>
        <w:pStyle w:val="Heading4"/>
        <w:keepNext w:val="0"/>
        <w:numPr>
          <w:ilvl w:val="2"/>
          <w:numId w:val="16"/>
        </w:numPr>
        <w:tabs>
          <w:tab w:val="num" w:pos="360"/>
          <w:tab w:val="left" w:pos="993"/>
          <w:tab w:val="left" w:pos="1440"/>
        </w:tabs>
        <w:ind w:left="360" w:firstLine="270"/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lastRenderedPageBreak/>
        <w:t>Xử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lý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sự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kiện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tương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tác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</w:p>
    <w:p w14:paraId="29C2ABD2" w14:textId="2598E52B" w:rsidR="000E36ED" w:rsidRPr="000E36ED" w:rsidRDefault="000E36ED" w:rsidP="000E36ED">
      <w:pPr>
        <w:pStyle w:val="BulletList1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830E50">
        <w:rPr>
          <w:rFonts w:ascii="Times New Roman" w:hAnsi="Times New Roman" w:cs="Times New Roman"/>
          <w:szCs w:val="24"/>
        </w:rPr>
        <w:t>N/A</w:t>
      </w:r>
    </w:p>
    <w:p w14:paraId="0A2FBBAC" w14:textId="7FEFB368" w:rsidR="00F44B02" w:rsidRPr="0022696E" w:rsidRDefault="00F44B02" w:rsidP="00E603C9">
      <w:pPr>
        <w:pStyle w:val="Heading2"/>
        <w:keepNext w:val="0"/>
        <w:numPr>
          <w:ilvl w:val="0"/>
          <w:numId w:val="16"/>
        </w:numPr>
        <w:tabs>
          <w:tab w:val="num" w:pos="360"/>
          <w:tab w:val="num" w:pos="795"/>
        </w:tabs>
        <w:ind w:left="795"/>
        <w:jc w:val="both"/>
        <w:rPr>
          <w:rFonts w:ascii="Times New Roman" w:hAnsi="Times New Roman" w:cs="Times New Roman"/>
          <w:szCs w:val="24"/>
          <w:highlight w:val="yellow"/>
        </w:rPr>
      </w:pPr>
      <w:bookmarkStart w:id="28" w:name="_Toc141346531"/>
      <w:r w:rsidRPr="0022696E">
        <w:rPr>
          <w:rFonts w:ascii="Times New Roman" w:hAnsi="Times New Roman" w:cs="Times New Roman"/>
          <w:szCs w:val="24"/>
          <w:highlight w:val="yellow"/>
        </w:rPr>
        <w:t>CHỨC NĂNG CHECK WEB SERVICE ĐỒNG BỘ</w:t>
      </w:r>
      <w:bookmarkEnd w:id="28"/>
    </w:p>
    <w:p w14:paraId="73A54410" w14:textId="46981797" w:rsidR="00497CAF" w:rsidRPr="00830E50" w:rsidRDefault="00497CAF" w:rsidP="00497CAF">
      <w:pPr>
        <w:pStyle w:val="Heading3"/>
        <w:keepNext w:val="0"/>
        <w:numPr>
          <w:ilvl w:val="1"/>
          <w:numId w:val="16"/>
        </w:numPr>
        <w:tabs>
          <w:tab w:val="clear" w:pos="792"/>
          <w:tab w:val="num" w:pos="360"/>
          <w:tab w:val="left" w:pos="993"/>
        </w:tabs>
        <w:ind w:left="990" w:hanging="630"/>
        <w:rPr>
          <w:rFonts w:ascii="Times New Roman" w:hAnsi="Times New Roman" w:cs="Times New Roman"/>
          <w:szCs w:val="24"/>
        </w:rPr>
      </w:pPr>
      <w:bookmarkStart w:id="29" w:name="_Toc141346532"/>
      <w:proofErr w:type="spellStart"/>
      <w:r w:rsidRPr="00830E50">
        <w:rPr>
          <w:rFonts w:ascii="Times New Roman" w:hAnsi="Times New Roman" w:cs="Times New Roman"/>
          <w:szCs w:val="24"/>
        </w:rPr>
        <w:t>Thêm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mới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chức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năng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check Web service </w:t>
      </w:r>
      <w:proofErr w:type="spellStart"/>
      <w:r>
        <w:rPr>
          <w:rFonts w:ascii="Times New Roman" w:hAnsi="Times New Roman" w:cs="Times New Roman"/>
          <w:szCs w:val="24"/>
        </w:rPr>
        <w:t>đồng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bộ</w:t>
      </w:r>
      <w:bookmarkEnd w:id="29"/>
      <w:proofErr w:type="spellEnd"/>
    </w:p>
    <w:p w14:paraId="26310C3B" w14:textId="77777777" w:rsidR="00497CAF" w:rsidRPr="00830E50" w:rsidRDefault="00497CAF" w:rsidP="00497CAF">
      <w:pPr>
        <w:pStyle w:val="Heading4"/>
        <w:keepNext w:val="0"/>
        <w:numPr>
          <w:ilvl w:val="2"/>
          <w:numId w:val="16"/>
        </w:numPr>
        <w:tabs>
          <w:tab w:val="num" w:pos="360"/>
          <w:tab w:val="left" w:pos="993"/>
          <w:tab w:val="left" w:pos="1440"/>
        </w:tabs>
        <w:ind w:left="360" w:firstLine="270"/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Đối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tượng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bị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tác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động</w:t>
      </w:r>
      <w:proofErr w:type="spellEnd"/>
    </w:p>
    <w:p w14:paraId="42AEF4FF" w14:textId="6599100D" w:rsidR="00497CAF" w:rsidRPr="00830E50" w:rsidRDefault="0022696E" w:rsidP="00497CAF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Các PYC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</w:p>
    <w:p w14:paraId="4CF9B201" w14:textId="77777777" w:rsidR="00497CAF" w:rsidRPr="00830E50" w:rsidRDefault="00497CAF" w:rsidP="00497CAF">
      <w:pPr>
        <w:pStyle w:val="Heading4"/>
        <w:keepNext w:val="0"/>
        <w:numPr>
          <w:ilvl w:val="2"/>
          <w:numId w:val="16"/>
        </w:numPr>
        <w:tabs>
          <w:tab w:val="num" w:pos="360"/>
          <w:tab w:val="left" w:pos="993"/>
          <w:tab w:val="left" w:pos="1440"/>
        </w:tabs>
        <w:ind w:left="360" w:firstLine="270"/>
        <w:jc w:val="both"/>
        <w:rPr>
          <w:rFonts w:ascii="Times New Roman" w:hAnsi="Times New Roman" w:cs="Times New Roman"/>
          <w:b/>
          <w:bCs/>
          <w:szCs w:val="24"/>
        </w:rPr>
      </w:pPr>
      <w:r w:rsidRPr="00830E50">
        <w:rPr>
          <w:rFonts w:ascii="Times New Roman" w:hAnsi="Times New Roman" w:cs="Times New Roman"/>
          <w:b/>
          <w:bCs/>
          <w:szCs w:val="24"/>
        </w:rPr>
        <w:t xml:space="preserve">Thay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đổi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về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giao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diện</w:t>
      </w:r>
      <w:proofErr w:type="spellEnd"/>
    </w:p>
    <w:p w14:paraId="222EA243" w14:textId="3A0210F5" w:rsidR="00497CAF" w:rsidRDefault="00497CAF" w:rsidP="00497CAF">
      <w:pPr>
        <w:spacing w:line="276" w:lineRule="auto"/>
        <w:ind w:left="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2881A974" wp14:editId="0AD145AC">
            <wp:extent cx="9171940" cy="4450715"/>
            <wp:effectExtent l="0" t="0" r="0" b="6985"/>
            <wp:docPr id="1344219046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1940" cy="445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tblpY="1"/>
        <w:tblOverlap w:val="never"/>
        <w:tblW w:w="14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8"/>
        <w:gridCol w:w="3459"/>
        <w:gridCol w:w="1128"/>
        <w:gridCol w:w="810"/>
        <w:gridCol w:w="990"/>
        <w:gridCol w:w="810"/>
        <w:gridCol w:w="6420"/>
      </w:tblGrid>
      <w:tr w:rsidR="00087748" w:rsidRPr="00830E50" w14:paraId="00F5DDE5" w14:textId="77777777" w:rsidTr="00D00A95">
        <w:trPr>
          <w:tblHeader/>
        </w:trPr>
        <w:tc>
          <w:tcPr>
            <w:tcW w:w="808" w:type="dxa"/>
          </w:tcPr>
          <w:p w14:paraId="044FB70C" w14:textId="77777777" w:rsidR="00087748" w:rsidRPr="00830E50" w:rsidRDefault="00087748" w:rsidP="00D00A95">
            <w:pPr>
              <w:ind w:left="0"/>
              <w:jc w:val="both"/>
              <w:rPr>
                <w:rFonts w:ascii="Times New Roman" w:hAnsi="Times New Roman" w:cs="Times New Roman"/>
                <w:i/>
                <w:noProof/>
                <w:snapToGrid/>
                <w:szCs w:val="24"/>
              </w:rPr>
            </w:pPr>
            <w:r w:rsidRPr="00830E50">
              <w:rPr>
                <w:rFonts w:ascii="Times New Roman" w:hAnsi="Times New Roman" w:cs="Times New Roman"/>
                <w:b/>
                <w:szCs w:val="24"/>
              </w:rPr>
              <w:t>STT</w:t>
            </w:r>
          </w:p>
        </w:tc>
        <w:tc>
          <w:tcPr>
            <w:tcW w:w="3459" w:type="dxa"/>
          </w:tcPr>
          <w:p w14:paraId="012DFE96" w14:textId="77777777" w:rsidR="00087748" w:rsidRPr="00830E50" w:rsidRDefault="00087748" w:rsidP="00D00A95">
            <w:pPr>
              <w:ind w:left="0"/>
              <w:jc w:val="both"/>
              <w:rPr>
                <w:rFonts w:ascii="Times New Roman" w:hAnsi="Times New Roman" w:cs="Times New Roman"/>
                <w:i/>
                <w:noProof/>
                <w:snapToGrid/>
                <w:szCs w:val="24"/>
              </w:rPr>
            </w:pPr>
            <w:proofErr w:type="spellStart"/>
            <w:r w:rsidRPr="00830E50">
              <w:rPr>
                <w:rFonts w:ascii="Times New Roman" w:hAnsi="Times New Roman" w:cs="Times New Roman"/>
                <w:b/>
                <w:szCs w:val="24"/>
              </w:rPr>
              <w:t>Tên</w:t>
            </w:r>
            <w:proofErr w:type="spellEnd"/>
          </w:p>
        </w:tc>
        <w:tc>
          <w:tcPr>
            <w:tcW w:w="1128" w:type="dxa"/>
          </w:tcPr>
          <w:p w14:paraId="5C8C6EF2" w14:textId="77777777" w:rsidR="00087748" w:rsidRPr="00830E50" w:rsidRDefault="00087748" w:rsidP="00D00A95">
            <w:pPr>
              <w:ind w:left="0"/>
              <w:jc w:val="both"/>
              <w:rPr>
                <w:rFonts w:ascii="Times New Roman" w:hAnsi="Times New Roman" w:cs="Times New Roman"/>
                <w:i/>
                <w:noProof/>
                <w:snapToGrid/>
                <w:szCs w:val="24"/>
              </w:rPr>
            </w:pPr>
            <w:proofErr w:type="spellStart"/>
            <w:r w:rsidRPr="00830E50">
              <w:rPr>
                <w:rFonts w:ascii="Times New Roman" w:hAnsi="Times New Roman" w:cs="Times New Roman"/>
                <w:b/>
                <w:szCs w:val="24"/>
              </w:rPr>
              <w:t>Loại</w:t>
            </w:r>
            <w:proofErr w:type="spellEnd"/>
            <w:r w:rsidRPr="00830E50">
              <w:rPr>
                <w:rFonts w:ascii="Times New Roman" w:hAnsi="Times New Roman" w:cs="Times New Roman"/>
                <w:b/>
                <w:szCs w:val="24"/>
              </w:rPr>
              <w:t xml:space="preserve"> Control</w:t>
            </w:r>
          </w:p>
        </w:tc>
        <w:tc>
          <w:tcPr>
            <w:tcW w:w="810" w:type="dxa"/>
          </w:tcPr>
          <w:p w14:paraId="12892B6F" w14:textId="77777777" w:rsidR="00087748" w:rsidRPr="00830E50" w:rsidRDefault="00087748" w:rsidP="00D00A95">
            <w:pPr>
              <w:ind w:left="0"/>
              <w:jc w:val="both"/>
              <w:rPr>
                <w:rFonts w:ascii="Times New Roman" w:hAnsi="Times New Roman" w:cs="Times New Roman"/>
                <w:i/>
                <w:noProof/>
                <w:snapToGrid/>
                <w:szCs w:val="24"/>
              </w:rPr>
            </w:pPr>
            <w:proofErr w:type="spellStart"/>
            <w:r w:rsidRPr="00830E50">
              <w:rPr>
                <w:rFonts w:ascii="Times New Roman" w:hAnsi="Times New Roman" w:cs="Times New Roman"/>
                <w:b/>
                <w:szCs w:val="24"/>
              </w:rPr>
              <w:t>Bắt</w:t>
            </w:r>
            <w:proofErr w:type="spellEnd"/>
            <w:r w:rsidRPr="00830E50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830E50">
              <w:rPr>
                <w:rFonts w:ascii="Times New Roman" w:hAnsi="Times New Roman" w:cs="Times New Roman"/>
                <w:b/>
                <w:szCs w:val="24"/>
              </w:rPr>
              <w:t>buộc</w:t>
            </w:r>
            <w:proofErr w:type="spellEnd"/>
          </w:p>
        </w:tc>
        <w:tc>
          <w:tcPr>
            <w:tcW w:w="990" w:type="dxa"/>
          </w:tcPr>
          <w:p w14:paraId="33540762" w14:textId="77777777" w:rsidR="00087748" w:rsidRPr="00830E50" w:rsidRDefault="00087748" w:rsidP="00D00A95">
            <w:pPr>
              <w:ind w:left="0"/>
              <w:jc w:val="both"/>
              <w:rPr>
                <w:rFonts w:ascii="Times New Roman" w:hAnsi="Times New Roman" w:cs="Times New Roman"/>
                <w:i/>
                <w:noProof/>
                <w:snapToGrid/>
                <w:szCs w:val="24"/>
              </w:rPr>
            </w:pPr>
            <w:proofErr w:type="spellStart"/>
            <w:r w:rsidRPr="00830E50">
              <w:rPr>
                <w:rFonts w:ascii="Times New Roman" w:hAnsi="Times New Roman" w:cs="Times New Roman"/>
                <w:b/>
                <w:szCs w:val="24"/>
              </w:rPr>
              <w:t>Độ</w:t>
            </w:r>
            <w:proofErr w:type="spellEnd"/>
            <w:r w:rsidRPr="00830E50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830E50">
              <w:rPr>
                <w:rFonts w:ascii="Times New Roman" w:hAnsi="Times New Roman" w:cs="Times New Roman"/>
                <w:b/>
                <w:szCs w:val="24"/>
              </w:rPr>
              <w:t>dài</w:t>
            </w:r>
            <w:proofErr w:type="spellEnd"/>
            <w:r w:rsidRPr="00830E50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830E50">
              <w:rPr>
                <w:rFonts w:ascii="Times New Roman" w:hAnsi="Times New Roman" w:cs="Times New Roman"/>
                <w:b/>
                <w:szCs w:val="24"/>
              </w:rPr>
              <w:t>tối</w:t>
            </w:r>
            <w:proofErr w:type="spellEnd"/>
            <w:r w:rsidRPr="00830E50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830E50">
              <w:rPr>
                <w:rFonts w:ascii="Times New Roman" w:hAnsi="Times New Roman" w:cs="Times New Roman"/>
                <w:b/>
                <w:szCs w:val="24"/>
              </w:rPr>
              <w:t>đa</w:t>
            </w:r>
            <w:proofErr w:type="spellEnd"/>
          </w:p>
        </w:tc>
        <w:tc>
          <w:tcPr>
            <w:tcW w:w="810" w:type="dxa"/>
          </w:tcPr>
          <w:p w14:paraId="39AC0E13" w14:textId="77777777" w:rsidR="00087748" w:rsidRPr="00830E50" w:rsidRDefault="00087748" w:rsidP="00D00A95">
            <w:pPr>
              <w:ind w:left="0"/>
              <w:jc w:val="both"/>
              <w:rPr>
                <w:rFonts w:ascii="Times New Roman" w:hAnsi="Times New Roman" w:cs="Times New Roman"/>
                <w:i/>
                <w:noProof/>
                <w:snapToGrid/>
                <w:szCs w:val="24"/>
              </w:rPr>
            </w:pPr>
            <w:r w:rsidRPr="00830E50">
              <w:rPr>
                <w:rFonts w:ascii="Times New Roman" w:hAnsi="Times New Roman" w:cs="Times New Roman"/>
                <w:b/>
                <w:szCs w:val="24"/>
              </w:rPr>
              <w:t>Read only</w:t>
            </w:r>
          </w:p>
        </w:tc>
        <w:tc>
          <w:tcPr>
            <w:tcW w:w="6420" w:type="dxa"/>
          </w:tcPr>
          <w:p w14:paraId="18A4AFB8" w14:textId="77777777" w:rsidR="00087748" w:rsidRPr="00830E50" w:rsidRDefault="00087748" w:rsidP="00D00A95">
            <w:pPr>
              <w:ind w:left="0"/>
              <w:jc w:val="both"/>
              <w:rPr>
                <w:rFonts w:ascii="Times New Roman" w:hAnsi="Times New Roman" w:cs="Times New Roman"/>
                <w:i/>
                <w:noProof/>
                <w:snapToGrid/>
                <w:szCs w:val="24"/>
              </w:rPr>
            </w:pPr>
            <w:proofErr w:type="spellStart"/>
            <w:r w:rsidRPr="00830E50">
              <w:rPr>
                <w:rFonts w:ascii="Times New Roman" w:hAnsi="Times New Roman" w:cs="Times New Roman"/>
                <w:b/>
                <w:szCs w:val="24"/>
              </w:rPr>
              <w:t>Mô</w:t>
            </w:r>
            <w:proofErr w:type="spellEnd"/>
            <w:r w:rsidRPr="00830E50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830E50">
              <w:rPr>
                <w:rFonts w:ascii="Times New Roman" w:hAnsi="Times New Roman" w:cs="Times New Roman"/>
                <w:b/>
                <w:szCs w:val="24"/>
              </w:rPr>
              <w:t>tả</w:t>
            </w:r>
            <w:proofErr w:type="spellEnd"/>
          </w:p>
        </w:tc>
      </w:tr>
      <w:tr w:rsidR="0022696E" w:rsidRPr="00830E50" w14:paraId="43B944D3" w14:textId="77777777" w:rsidTr="00D00A95">
        <w:trPr>
          <w:trHeight w:val="782"/>
        </w:trPr>
        <w:tc>
          <w:tcPr>
            <w:tcW w:w="808" w:type="dxa"/>
          </w:tcPr>
          <w:p w14:paraId="697D730C" w14:textId="77777777" w:rsidR="0022696E" w:rsidRPr="00830E50" w:rsidRDefault="0022696E" w:rsidP="0022696E">
            <w:pPr>
              <w:numPr>
                <w:ilvl w:val="0"/>
                <w:numId w:val="93"/>
              </w:numPr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</w:p>
        </w:tc>
        <w:tc>
          <w:tcPr>
            <w:tcW w:w="3459" w:type="dxa"/>
          </w:tcPr>
          <w:p w14:paraId="0CB37DFC" w14:textId="3F0F0A81" w:rsidR="0022696E" w:rsidRPr="00830E50" w:rsidRDefault="0022696E" w:rsidP="0022696E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  <w:r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  <w:t>Method</w:t>
            </w:r>
          </w:p>
        </w:tc>
        <w:tc>
          <w:tcPr>
            <w:tcW w:w="1128" w:type="dxa"/>
          </w:tcPr>
          <w:p w14:paraId="5CF4F23B" w14:textId="3F12C0F8" w:rsidR="0022696E" w:rsidRPr="00830E50" w:rsidRDefault="0022696E" w:rsidP="0022696E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  <w:r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  <w:t>Select box</w:t>
            </w:r>
          </w:p>
        </w:tc>
        <w:tc>
          <w:tcPr>
            <w:tcW w:w="810" w:type="dxa"/>
          </w:tcPr>
          <w:p w14:paraId="3BFD986D" w14:textId="4D81B638" w:rsidR="0022696E" w:rsidRPr="00830E50" w:rsidRDefault="0022696E" w:rsidP="0022696E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  <w:r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  <w:t>X</w:t>
            </w:r>
          </w:p>
        </w:tc>
        <w:tc>
          <w:tcPr>
            <w:tcW w:w="990" w:type="dxa"/>
          </w:tcPr>
          <w:p w14:paraId="0ACD6305" w14:textId="77777777" w:rsidR="0022696E" w:rsidRPr="00830E50" w:rsidRDefault="0022696E" w:rsidP="0022696E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</w:p>
        </w:tc>
        <w:tc>
          <w:tcPr>
            <w:tcW w:w="810" w:type="dxa"/>
          </w:tcPr>
          <w:p w14:paraId="045C6CFE" w14:textId="77777777" w:rsidR="0022696E" w:rsidRPr="00830E50" w:rsidRDefault="0022696E" w:rsidP="0022696E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</w:p>
        </w:tc>
        <w:tc>
          <w:tcPr>
            <w:tcW w:w="6420" w:type="dxa"/>
          </w:tcPr>
          <w:p w14:paraId="0438712B" w14:textId="77777777" w:rsidR="0022696E" w:rsidRDefault="0022696E" w:rsidP="0022696E">
            <w:pPr>
              <w:ind w:left="0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 xml:space="preserve">Cho </w:t>
            </w: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</w:rPr>
              <w:t xml:space="preserve"> Method</w:t>
            </w:r>
          </w:p>
          <w:p w14:paraId="045A248A" w14:textId="77777777" w:rsidR="0022696E" w:rsidRDefault="0022696E" w:rsidP="0022696E">
            <w:pPr>
              <w:ind w:left="0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 xml:space="preserve">Danh </w:t>
            </w: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</w:rPr>
              <w:t xml:space="preserve"> Method bao </w:t>
            </w: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</w:rPr>
              <w:t>:</w:t>
            </w:r>
          </w:p>
          <w:p w14:paraId="1138722A" w14:textId="5174F646" w:rsidR="0022696E" w:rsidRPr="00B56E63" w:rsidRDefault="0022696E" w:rsidP="0022696E">
            <w:pPr>
              <w:pStyle w:val="ListParagraph"/>
              <w:numPr>
                <w:ilvl w:val="0"/>
                <w:numId w:val="79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POST</w:t>
            </w:r>
          </w:p>
          <w:p w14:paraId="3D80794B" w14:textId="77777777" w:rsidR="0022696E" w:rsidRDefault="0022696E" w:rsidP="0022696E">
            <w:pPr>
              <w:ind w:left="0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</w:rPr>
              <w:t>:</w:t>
            </w:r>
          </w:p>
          <w:p w14:paraId="68CE0C43" w14:textId="04BA0964" w:rsidR="0022696E" w:rsidRPr="00830E50" w:rsidRDefault="0022696E" w:rsidP="0022696E">
            <w:pPr>
              <w:pStyle w:val="BulletList1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Error message: Method: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tạo</w:t>
            </w:r>
          </w:p>
        </w:tc>
      </w:tr>
      <w:tr w:rsidR="0022696E" w:rsidRPr="00830E50" w14:paraId="001A3E58" w14:textId="77777777" w:rsidTr="00D00A95">
        <w:trPr>
          <w:trHeight w:val="1826"/>
        </w:trPr>
        <w:tc>
          <w:tcPr>
            <w:tcW w:w="808" w:type="dxa"/>
          </w:tcPr>
          <w:p w14:paraId="3D54D912" w14:textId="77777777" w:rsidR="0022696E" w:rsidRPr="00830E50" w:rsidRDefault="0022696E" w:rsidP="0022696E">
            <w:pPr>
              <w:numPr>
                <w:ilvl w:val="0"/>
                <w:numId w:val="93"/>
              </w:numPr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</w:p>
        </w:tc>
        <w:tc>
          <w:tcPr>
            <w:tcW w:w="3459" w:type="dxa"/>
          </w:tcPr>
          <w:p w14:paraId="7B185F21" w14:textId="57576415" w:rsidR="0022696E" w:rsidRPr="00830E50" w:rsidRDefault="0022696E" w:rsidP="0022696E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  <w:r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  <w:t>URL</w:t>
            </w:r>
          </w:p>
        </w:tc>
        <w:tc>
          <w:tcPr>
            <w:tcW w:w="1128" w:type="dxa"/>
          </w:tcPr>
          <w:p w14:paraId="71065BCA" w14:textId="06399D40" w:rsidR="0022696E" w:rsidRPr="00830E50" w:rsidRDefault="0022696E" w:rsidP="0022696E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  <w:r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  <w:t>Text box</w:t>
            </w:r>
          </w:p>
        </w:tc>
        <w:tc>
          <w:tcPr>
            <w:tcW w:w="810" w:type="dxa"/>
          </w:tcPr>
          <w:p w14:paraId="1BFC3651" w14:textId="4F9F6109" w:rsidR="0022696E" w:rsidRPr="00830E50" w:rsidRDefault="0022696E" w:rsidP="0022696E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  <w:r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  <w:t>X</w:t>
            </w:r>
          </w:p>
        </w:tc>
        <w:tc>
          <w:tcPr>
            <w:tcW w:w="990" w:type="dxa"/>
          </w:tcPr>
          <w:p w14:paraId="35BC847D" w14:textId="77777777" w:rsidR="0022696E" w:rsidRPr="00830E50" w:rsidRDefault="0022696E" w:rsidP="0022696E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</w:p>
        </w:tc>
        <w:tc>
          <w:tcPr>
            <w:tcW w:w="810" w:type="dxa"/>
          </w:tcPr>
          <w:p w14:paraId="1C3378B1" w14:textId="77777777" w:rsidR="0022696E" w:rsidRPr="00830E50" w:rsidRDefault="0022696E" w:rsidP="0022696E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</w:p>
        </w:tc>
        <w:tc>
          <w:tcPr>
            <w:tcW w:w="6420" w:type="dxa"/>
          </w:tcPr>
          <w:p w14:paraId="1A40A030" w14:textId="77777777" w:rsidR="0022696E" w:rsidRDefault="0022696E" w:rsidP="0022696E">
            <w:pPr>
              <w:pStyle w:val="BulletList1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URL</w:t>
            </w:r>
          </w:p>
          <w:p w14:paraId="3C4E1E3D" w14:textId="77777777" w:rsidR="0022696E" w:rsidRDefault="0022696E" w:rsidP="0022696E">
            <w:pPr>
              <w:pStyle w:val="BulletList1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trống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thì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:</w:t>
            </w:r>
          </w:p>
          <w:p w14:paraId="11B3F44D" w14:textId="77777777" w:rsidR="0022696E" w:rsidRDefault="0022696E" w:rsidP="0022696E">
            <w:pPr>
              <w:pStyle w:val="BulletList1"/>
              <w:ind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Error message: URL: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tạo</w:t>
            </w:r>
          </w:p>
          <w:p w14:paraId="3FAFDDB4" w14:textId="14518DED" w:rsidR="00E63843" w:rsidRDefault="00E63843" w:rsidP="00E63843">
            <w:pPr>
              <w:pStyle w:val="BulletList1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link http://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thì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:</w:t>
            </w:r>
          </w:p>
          <w:p w14:paraId="0D8345D2" w14:textId="1255264B" w:rsidR="00E63843" w:rsidRPr="00830E50" w:rsidRDefault="00E63843" w:rsidP="00E63843">
            <w:pPr>
              <w:pStyle w:val="BulletList1"/>
              <w:ind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Error message: URL: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Đường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dạng</w:t>
            </w:r>
            <w:proofErr w:type="spellEnd"/>
          </w:p>
        </w:tc>
      </w:tr>
      <w:tr w:rsidR="0022696E" w:rsidRPr="00830E50" w14:paraId="0BC89558" w14:textId="77777777" w:rsidTr="00D00A95">
        <w:tc>
          <w:tcPr>
            <w:tcW w:w="808" w:type="dxa"/>
          </w:tcPr>
          <w:p w14:paraId="09D65A2A" w14:textId="77777777" w:rsidR="0022696E" w:rsidRPr="00830E50" w:rsidRDefault="0022696E" w:rsidP="0022696E">
            <w:pPr>
              <w:numPr>
                <w:ilvl w:val="0"/>
                <w:numId w:val="93"/>
              </w:numPr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</w:p>
        </w:tc>
        <w:tc>
          <w:tcPr>
            <w:tcW w:w="3459" w:type="dxa"/>
          </w:tcPr>
          <w:p w14:paraId="7F4DA677" w14:textId="7036FB97" w:rsidR="0022696E" w:rsidRPr="00830E50" w:rsidRDefault="00E63843" w:rsidP="0022696E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  <w:r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  <w:t>Request</w:t>
            </w:r>
          </w:p>
        </w:tc>
        <w:tc>
          <w:tcPr>
            <w:tcW w:w="1128" w:type="dxa"/>
          </w:tcPr>
          <w:p w14:paraId="60F82E10" w14:textId="67B18EF8" w:rsidR="0022696E" w:rsidRPr="00830E50" w:rsidRDefault="0022696E" w:rsidP="0022696E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  <w:r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  <w:t>Text area</w:t>
            </w:r>
          </w:p>
        </w:tc>
        <w:tc>
          <w:tcPr>
            <w:tcW w:w="810" w:type="dxa"/>
          </w:tcPr>
          <w:p w14:paraId="2C0BFCB2" w14:textId="77777777" w:rsidR="0022696E" w:rsidRPr="00830E50" w:rsidRDefault="0022696E" w:rsidP="0022696E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</w:p>
        </w:tc>
        <w:tc>
          <w:tcPr>
            <w:tcW w:w="990" w:type="dxa"/>
          </w:tcPr>
          <w:p w14:paraId="62EA0D2E" w14:textId="77777777" w:rsidR="0022696E" w:rsidRPr="00830E50" w:rsidRDefault="0022696E" w:rsidP="0022696E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</w:p>
        </w:tc>
        <w:tc>
          <w:tcPr>
            <w:tcW w:w="810" w:type="dxa"/>
          </w:tcPr>
          <w:p w14:paraId="480899B8" w14:textId="77777777" w:rsidR="0022696E" w:rsidRPr="00830E50" w:rsidRDefault="0022696E" w:rsidP="0022696E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</w:p>
        </w:tc>
        <w:tc>
          <w:tcPr>
            <w:tcW w:w="6420" w:type="dxa"/>
          </w:tcPr>
          <w:p w14:paraId="21C6B0CA" w14:textId="449C02B0" w:rsidR="0022696E" w:rsidRDefault="0022696E" w:rsidP="0022696E">
            <w:pPr>
              <w:pStyle w:val="BulletList1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Cho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E63843">
              <w:rPr>
                <w:rFonts w:ascii="Times New Roman" w:hAnsi="Times New Roman" w:cs="Times New Roman"/>
                <w:szCs w:val="24"/>
              </w:rPr>
              <w:t>Request</w:t>
            </w: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xml</w:t>
            </w:r>
          </w:p>
          <w:p w14:paraId="5E78F00D" w14:textId="77777777" w:rsidR="0022696E" w:rsidRDefault="0022696E" w:rsidP="0022696E">
            <w:pPr>
              <w:pStyle w:val="BulletList1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trống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thì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:</w:t>
            </w:r>
          </w:p>
          <w:p w14:paraId="728FA562" w14:textId="6DC5B500" w:rsidR="0022696E" w:rsidRPr="00830E50" w:rsidRDefault="0022696E" w:rsidP="0022696E">
            <w:pPr>
              <w:pStyle w:val="BulletList1"/>
              <w:tabs>
                <w:tab w:val="clear" w:pos="1080"/>
              </w:tabs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Error message:</w:t>
            </w:r>
            <w:r w:rsidR="00E63843">
              <w:rPr>
                <w:rFonts w:ascii="Times New Roman" w:hAnsi="Times New Roman" w:cs="Times New Roman"/>
                <w:szCs w:val="24"/>
              </w:rPr>
              <w:t xml:space="preserve"> Request</w:t>
            </w:r>
            <w:r>
              <w:rPr>
                <w:rFonts w:ascii="Times New Roman" w:hAnsi="Times New Roman" w:cs="Times New Roman"/>
                <w:szCs w:val="24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tạo</w:t>
            </w:r>
          </w:p>
        </w:tc>
      </w:tr>
      <w:tr w:rsidR="0022696E" w:rsidRPr="00830E50" w14:paraId="0E2CDFAE" w14:textId="77777777" w:rsidTr="00E63843">
        <w:trPr>
          <w:trHeight w:val="971"/>
        </w:trPr>
        <w:tc>
          <w:tcPr>
            <w:tcW w:w="808" w:type="dxa"/>
          </w:tcPr>
          <w:p w14:paraId="29160472" w14:textId="77777777" w:rsidR="0022696E" w:rsidRPr="00830E50" w:rsidRDefault="0022696E" w:rsidP="0022696E">
            <w:pPr>
              <w:numPr>
                <w:ilvl w:val="0"/>
                <w:numId w:val="93"/>
              </w:numPr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</w:p>
        </w:tc>
        <w:tc>
          <w:tcPr>
            <w:tcW w:w="3459" w:type="dxa"/>
          </w:tcPr>
          <w:p w14:paraId="4CB55B16" w14:textId="2939831D" w:rsidR="0022696E" w:rsidRPr="00830E50" w:rsidRDefault="0022696E" w:rsidP="0022696E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  <w:r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  <w:t>SEND</w:t>
            </w:r>
          </w:p>
        </w:tc>
        <w:tc>
          <w:tcPr>
            <w:tcW w:w="1128" w:type="dxa"/>
          </w:tcPr>
          <w:p w14:paraId="64743461" w14:textId="1E67BB5D" w:rsidR="0022696E" w:rsidRPr="00830E50" w:rsidRDefault="0022696E" w:rsidP="0022696E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  <w:r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  <w:t>Button</w:t>
            </w:r>
          </w:p>
        </w:tc>
        <w:tc>
          <w:tcPr>
            <w:tcW w:w="810" w:type="dxa"/>
          </w:tcPr>
          <w:p w14:paraId="590A61D3" w14:textId="77777777" w:rsidR="0022696E" w:rsidRPr="00830E50" w:rsidRDefault="0022696E" w:rsidP="0022696E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</w:p>
        </w:tc>
        <w:tc>
          <w:tcPr>
            <w:tcW w:w="990" w:type="dxa"/>
          </w:tcPr>
          <w:p w14:paraId="7E57CDC4" w14:textId="77777777" w:rsidR="0022696E" w:rsidRPr="00830E50" w:rsidRDefault="0022696E" w:rsidP="0022696E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</w:p>
        </w:tc>
        <w:tc>
          <w:tcPr>
            <w:tcW w:w="810" w:type="dxa"/>
          </w:tcPr>
          <w:p w14:paraId="097DCA8C" w14:textId="77777777" w:rsidR="0022696E" w:rsidRPr="00830E50" w:rsidRDefault="0022696E" w:rsidP="0022696E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</w:p>
        </w:tc>
        <w:tc>
          <w:tcPr>
            <w:tcW w:w="6420" w:type="dxa"/>
          </w:tcPr>
          <w:p w14:paraId="1C8A5D9D" w14:textId="77777777" w:rsidR="0022696E" w:rsidRDefault="0022696E" w:rsidP="0022696E">
            <w:pPr>
              <w:pStyle w:val="BulletList1"/>
              <w:tabs>
                <w:tab w:val="clear" w:pos="1080"/>
              </w:tabs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Bấm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thì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gọi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API sang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khác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(Method, URL, </w:t>
            </w:r>
            <w:r w:rsidR="00E63843">
              <w:rPr>
                <w:rFonts w:ascii="Times New Roman" w:hAnsi="Times New Roman" w:cs="Times New Roman"/>
                <w:szCs w:val="24"/>
              </w:rPr>
              <w:t>Request)</w:t>
            </w:r>
          </w:p>
          <w:p w14:paraId="340DBD88" w14:textId="56655D0F" w:rsidR="00E6289A" w:rsidRPr="00B42758" w:rsidRDefault="00E6289A" w:rsidP="0022696E">
            <w:pPr>
              <w:pStyle w:val="BulletList1"/>
              <w:tabs>
                <w:tab w:val="clear" w:pos="1080"/>
              </w:tabs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request sang API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ở URL</w:t>
            </w:r>
          </w:p>
        </w:tc>
      </w:tr>
      <w:tr w:rsidR="0022696E" w:rsidRPr="00830E50" w14:paraId="717F13DF" w14:textId="77777777" w:rsidTr="00E63843">
        <w:trPr>
          <w:trHeight w:val="1430"/>
        </w:trPr>
        <w:tc>
          <w:tcPr>
            <w:tcW w:w="808" w:type="dxa"/>
          </w:tcPr>
          <w:p w14:paraId="6A8DBE72" w14:textId="77777777" w:rsidR="0022696E" w:rsidRPr="00830E50" w:rsidRDefault="0022696E" w:rsidP="0022696E">
            <w:pPr>
              <w:numPr>
                <w:ilvl w:val="0"/>
                <w:numId w:val="93"/>
              </w:numPr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</w:p>
        </w:tc>
        <w:tc>
          <w:tcPr>
            <w:tcW w:w="3459" w:type="dxa"/>
          </w:tcPr>
          <w:p w14:paraId="5AD00A02" w14:textId="662E2FB1" w:rsidR="0022696E" w:rsidRPr="00830E50" w:rsidRDefault="0022696E" w:rsidP="0022696E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  <w:r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  <w:t>Response</w:t>
            </w:r>
          </w:p>
        </w:tc>
        <w:tc>
          <w:tcPr>
            <w:tcW w:w="1128" w:type="dxa"/>
          </w:tcPr>
          <w:p w14:paraId="7A1CCC75" w14:textId="14E89490" w:rsidR="0022696E" w:rsidRPr="00830E50" w:rsidRDefault="0022696E" w:rsidP="0022696E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  <w:r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  <w:t>Text area</w:t>
            </w:r>
          </w:p>
        </w:tc>
        <w:tc>
          <w:tcPr>
            <w:tcW w:w="810" w:type="dxa"/>
          </w:tcPr>
          <w:p w14:paraId="3DDCADA0" w14:textId="77777777" w:rsidR="0022696E" w:rsidRPr="00830E50" w:rsidRDefault="0022696E" w:rsidP="0022696E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</w:p>
        </w:tc>
        <w:tc>
          <w:tcPr>
            <w:tcW w:w="990" w:type="dxa"/>
          </w:tcPr>
          <w:p w14:paraId="55FD962F" w14:textId="77777777" w:rsidR="0022696E" w:rsidRPr="00830E50" w:rsidRDefault="0022696E" w:rsidP="0022696E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</w:p>
        </w:tc>
        <w:tc>
          <w:tcPr>
            <w:tcW w:w="810" w:type="dxa"/>
          </w:tcPr>
          <w:p w14:paraId="7C7778B7" w14:textId="77777777" w:rsidR="0022696E" w:rsidRPr="00830E50" w:rsidRDefault="0022696E" w:rsidP="0022696E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</w:p>
        </w:tc>
        <w:tc>
          <w:tcPr>
            <w:tcW w:w="6420" w:type="dxa"/>
          </w:tcPr>
          <w:p w14:paraId="1EA31591" w14:textId="39980412" w:rsidR="0022696E" w:rsidRPr="00830E50" w:rsidRDefault="0022696E" w:rsidP="0022696E">
            <w:pPr>
              <w:ind w:left="0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Hiển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reponse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mà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API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vừa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gọi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về</w:t>
            </w:r>
            <w:proofErr w:type="spellEnd"/>
          </w:p>
        </w:tc>
      </w:tr>
    </w:tbl>
    <w:p w14:paraId="7213AC45" w14:textId="77777777" w:rsidR="00497CAF" w:rsidRPr="00830E50" w:rsidRDefault="00497CAF" w:rsidP="00497CAF">
      <w:pPr>
        <w:pStyle w:val="Heading4"/>
        <w:keepNext w:val="0"/>
        <w:numPr>
          <w:ilvl w:val="2"/>
          <w:numId w:val="16"/>
        </w:numPr>
        <w:tabs>
          <w:tab w:val="num" w:pos="360"/>
          <w:tab w:val="left" w:pos="993"/>
          <w:tab w:val="left" w:pos="1440"/>
        </w:tabs>
        <w:ind w:left="360" w:firstLine="270"/>
        <w:jc w:val="both"/>
        <w:rPr>
          <w:rFonts w:ascii="Times New Roman" w:hAnsi="Times New Roman" w:cs="Times New Roman"/>
          <w:b/>
          <w:bCs/>
          <w:szCs w:val="24"/>
        </w:rPr>
      </w:pPr>
      <w:r w:rsidRPr="00830E50">
        <w:rPr>
          <w:rFonts w:ascii="Times New Roman" w:hAnsi="Times New Roman" w:cs="Times New Roman"/>
          <w:b/>
          <w:bCs/>
          <w:szCs w:val="24"/>
        </w:rPr>
        <w:t xml:space="preserve">Thay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đổi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về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nghiệp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vụ</w:t>
      </w:r>
      <w:proofErr w:type="spellEnd"/>
    </w:p>
    <w:p w14:paraId="77C4BB4A" w14:textId="0DD6583A" w:rsidR="00497CAF" w:rsidRPr="0022696E" w:rsidRDefault="00497CAF" w:rsidP="0022696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30E50">
        <w:rPr>
          <w:rFonts w:ascii="Times New Roman" w:hAnsi="Times New Roman" w:cs="Times New Roman"/>
          <w:szCs w:val="24"/>
        </w:rPr>
        <w:lastRenderedPageBreak/>
        <w:t>T</w:t>
      </w:r>
      <w:r w:rsidR="0022696E" w:rsidRPr="002331AD">
        <w:rPr>
          <w:rFonts w:ascii="Times New Roman" w:hAnsi="Times New Roman" w:cs="Times New Roman"/>
          <w:sz w:val="24"/>
          <w:szCs w:val="24"/>
        </w:rPr>
        <w:t>hực</w:t>
      </w:r>
      <w:proofErr w:type="spellEnd"/>
      <w:r w:rsidR="0022696E" w:rsidRPr="002331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696E" w:rsidRPr="002331AD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22696E" w:rsidRPr="002331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696E" w:rsidRPr="002331AD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="0022696E" w:rsidRPr="002331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696E" w:rsidRPr="002331AD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22696E" w:rsidRPr="002331AD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22696E" w:rsidRPr="002331A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22696E" w:rsidRPr="002331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696E" w:rsidRPr="002331AD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="0022696E" w:rsidRPr="002331AD">
        <w:rPr>
          <w:rFonts w:ascii="Times New Roman" w:hAnsi="Times New Roman" w:cs="Times New Roman"/>
          <w:sz w:val="24"/>
          <w:szCs w:val="24"/>
        </w:rPr>
        <w:t xml:space="preserve"> </w:t>
      </w:r>
      <w:r w:rsidR="0022696E">
        <w:rPr>
          <w:rFonts w:ascii="Times New Roman" w:hAnsi="Times New Roman" w:cs="Times New Roman"/>
          <w:sz w:val="24"/>
          <w:szCs w:val="24"/>
        </w:rPr>
        <w:t xml:space="preserve">API sang </w:t>
      </w:r>
      <w:proofErr w:type="spellStart"/>
      <w:r w:rsidR="0022696E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2269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696E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2269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696E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="002269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696E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="002269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696E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2269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696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2269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696E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="002269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696E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22696E">
        <w:rPr>
          <w:rFonts w:ascii="Times New Roman" w:hAnsi="Times New Roman" w:cs="Times New Roman"/>
          <w:sz w:val="24"/>
          <w:szCs w:val="24"/>
        </w:rPr>
        <w:t xml:space="preserve"> response </w:t>
      </w:r>
      <w:proofErr w:type="spellStart"/>
      <w:r w:rsidR="0022696E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22696E">
        <w:rPr>
          <w:rFonts w:ascii="Times New Roman" w:hAnsi="Times New Roman" w:cs="Times New Roman"/>
          <w:sz w:val="24"/>
          <w:szCs w:val="24"/>
        </w:rPr>
        <w:t xml:space="preserve"> API.</w:t>
      </w:r>
    </w:p>
    <w:p w14:paraId="1ED74CD4" w14:textId="77777777" w:rsidR="00497CAF" w:rsidRDefault="00497CAF" w:rsidP="00497CAF">
      <w:pPr>
        <w:pStyle w:val="Heading4"/>
        <w:keepNext w:val="0"/>
        <w:numPr>
          <w:ilvl w:val="2"/>
          <w:numId w:val="16"/>
        </w:numPr>
        <w:tabs>
          <w:tab w:val="num" w:pos="360"/>
          <w:tab w:val="left" w:pos="993"/>
          <w:tab w:val="left" w:pos="1440"/>
        </w:tabs>
        <w:ind w:left="360" w:firstLine="270"/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Xử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lý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sự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kiện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tương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b/>
          <w:bCs/>
          <w:szCs w:val="24"/>
        </w:rPr>
        <w:t>tác</w:t>
      </w:r>
      <w:proofErr w:type="spellEnd"/>
      <w:r w:rsidRPr="00830E50">
        <w:rPr>
          <w:rFonts w:ascii="Times New Roman" w:hAnsi="Times New Roman" w:cs="Times New Roman"/>
          <w:b/>
          <w:bCs/>
          <w:szCs w:val="24"/>
        </w:rPr>
        <w:t xml:space="preserve"> </w:t>
      </w:r>
    </w:p>
    <w:tbl>
      <w:tblPr>
        <w:tblW w:w="14511" w:type="dxa"/>
        <w:tblInd w:w="-116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000" w:firstRow="0" w:lastRow="0" w:firstColumn="0" w:lastColumn="0" w:noHBand="0" w:noVBand="0"/>
      </w:tblPr>
      <w:tblGrid>
        <w:gridCol w:w="1011"/>
        <w:gridCol w:w="13500"/>
      </w:tblGrid>
      <w:tr w:rsidR="00E63843" w:rsidRPr="00830E50" w14:paraId="61B751AA" w14:textId="77777777" w:rsidTr="00D00A95">
        <w:trPr>
          <w:trHeight w:val="503"/>
          <w:tblHeader/>
        </w:trPr>
        <w:tc>
          <w:tcPr>
            <w:tcW w:w="1011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4F81BD"/>
          </w:tcPr>
          <w:p w14:paraId="127FB736" w14:textId="77777777" w:rsidR="00E63843" w:rsidRPr="00830E50" w:rsidRDefault="00E63843" w:rsidP="00D00A95">
            <w:pPr>
              <w:pStyle w:val="TableHeader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830E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Step</w:t>
            </w:r>
          </w:p>
        </w:tc>
        <w:tc>
          <w:tcPr>
            <w:tcW w:w="13500" w:type="dxa"/>
            <w:tcBorders>
              <w:top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4F81BD"/>
          </w:tcPr>
          <w:p w14:paraId="48A449FD" w14:textId="77777777" w:rsidR="00E63843" w:rsidRPr="00830E50" w:rsidRDefault="00E63843" w:rsidP="00D00A95">
            <w:pPr>
              <w:pStyle w:val="TableHeader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830E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Desciption</w:t>
            </w:r>
          </w:p>
        </w:tc>
      </w:tr>
      <w:tr w:rsidR="00E63843" w:rsidRPr="00830E50" w14:paraId="478068C5" w14:textId="77777777" w:rsidTr="00D00A95">
        <w:trPr>
          <w:trHeight w:val="253"/>
        </w:trPr>
        <w:tc>
          <w:tcPr>
            <w:tcW w:w="1011" w:type="dxa"/>
            <w:shd w:val="clear" w:color="auto" w:fill="DBE5F1"/>
          </w:tcPr>
          <w:p w14:paraId="50C4D008" w14:textId="77777777" w:rsidR="00E63843" w:rsidRPr="00830E50" w:rsidRDefault="00E63843" w:rsidP="00E63843">
            <w:pPr>
              <w:pStyle w:val="ListParagraph"/>
              <w:numPr>
                <w:ilvl w:val="0"/>
                <w:numId w:val="94"/>
              </w:numPr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500" w:type="dxa"/>
            <w:shd w:val="clear" w:color="auto" w:fill="DBE5F1"/>
          </w:tcPr>
          <w:p w14:paraId="5BA58F85" w14:textId="76D7166B" w:rsidR="00E63843" w:rsidRDefault="00E63843" w:rsidP="00E63843">
            <w:pPr>
              <w:ind w:left="0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 xml:space="preserve">Danh </w:t>
            </w: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</w:rPr>
              <w:t xml:space="preserve"> Method </w:t>
            </w: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</w:rPr>
              <w:t xml:space="preserve"> bao </w:t>
            </w: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</w:rPr>
              <w:t>:</w:t>
            </w:r>
          </w:p>
          <w:p w14:paraId="797FBF6C" w14:textId="77777777" w:rsidR="00E63843" w:rsidRPr="00B56E63" w:rsidRDefault="00E63843" w:rsidP="00E63843">
            <w:pPr>
              <w:pStyle w:val="ListParagraph"/>
              <w:numPr>
                <w:ilvl w:val="0"/>
                <w:numId w:val="79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  <w:p w14:paraId="34DF97D5" w14:textId="77777777" w:rsidR="00E63843" w:rsidRDefault="00E63843" w:rsidP="00E63843">
            <w:pPr>
              <w:ind w:left="0"/>
              <w:jc w:val="both"/>
              <w:rPr>
                <w:rFonts w:ascii="Times New Roman" w:eastAsia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Cs w:val="24"/>
              </w:rPr>
              <w:t>:</w:t>
            </w:r>
          </w:p>
          <w:p w14:paraId="3200105C" w14:textId="00D09B21" w:rsidR="00E63843" w:rsidRPr="004960DA" w:rsidRDefault="00E63843" w:rsidP="00E63843">
            <w:pPr>
              <w:ind w:left="0"/>
              <w:rPr>
                <w:rFonts w:ascii="Times New Roman" w:hAnsi="Times New Roman" w:cs="Times New Roman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Error message: Method: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tạo</w:t>
            </w:r>
          </w:p>
        </w:tc>
      </w:tr>
      <w:tr w:rsidR="00E63843" w:rsidRPr="00830E50" w14:paraId="583702F5" w14:textId="77777777" w:rsidTr="00E63843">
        <w:trPr>
          <w:trHeight w:val="1430"/>
        </w:trPr>
        <w:tc>
          <w:tcPr>
            <w:tcW w:w="1011" w:type="dxa"/>
            <w:shd w:val="clear" w:color="auto" w:fill="DBE5F1"/>
          </w:tcPr>
          <w:p w14:paraId="1B6977C2" w14:textId="77777777" w:rsidR="00E63843" w:rsidRPr="00830E50" w:rsidRDefault="00E63843" w:rsidP="00E63843">
            <w:pPr>
              <w:pStyle w:val="ListParagraph"/>
              <w:numPr>
                <w:ilvl w:val="0"/>
                <w:numId w:val="94"/>
              </w:numPr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500" w:type="dxa"/>
            <w:shd w:val="clear" w:color="auto" w:fill="DBE5F1"/>
          </w:tcPr>
          <w:p w14:paraId="02E13506" w14:textId="1E2BBCB7" w:rsidR="00E63843" w:rsidRDefault="00E63843" w:rsidP="00E63843">
            <w:pPr>
              <w:pStyle w:val="BulletList1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Validate URL:</w:t>
            </w:r>
          </w:p>
          <w:p w14:paraId="14BBE6A6" w14:textId="77777777" w:rsidR="00E63843" w:rsidRDefault="00E63843" w:rsidP="00E63843">
            <w:pPr>
              <w:pStyle w:val="BulletList1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trống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thì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:</w:t>
            </w:r>
          </w:p>
          <w:p w14:paraId="38240094" w14:textId="6ACD22D5" w:rsidR="00E63843" w:rsidRPr="00E63843" w:rsidRDefault="00E63843" w:rsidP="00E63843">
            <w:pPr>
              <w:pStyle w:val="BulletList1"/>
              <w:ind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Error message: URL: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tạo</w:t>
            </w:r>
          </w:p>
        </w:tc>
      </w:tr>
      <w:tr w:rsidR="00E63843" w:rsidRPr="00830E50" w14:paraId="40C18DCD" w14:textId="77777777" w:rsidTr="00D00A95">
        <w:trPr>
          <w:trHeight w:val="253"/>
        </w:trPr>
        <w:tc>
          <w:tcPr>
            <w:tcW w:w="1011" w:type="dxa"/>
            <w:shd w:val="clear" w:color="auto" w:fill="DBE5F1"/>
          </w:tcPr>
          <w:p w14:paraId="6E9E3335" w14:textId="77777777" w:rsidR="00E63843" w:rsidRPr="00830E50" w:rsidRDefault="00E63843" w:rsidP="00E63843">
            <w:pPr>
              <w:pStyle w:val="ListParagraph"/>
              <w:numPr>
                <w:ilvl w:val="0"/>
                <w:numId w:val="94"/>
              </w:numPr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500" w:type="dxa"/>
            <w:shd w:val="clear" w:color="auto" w:fill="DBE5F1"/>
          </w:tcPr>
          <w:p w14:paraId="5ABE2D87" w14:textId="77777777" w:rsidR="00E63843" w:rsidRDefault="00E63843" w:rsidP="00E63843">
            <w:pPr>
              <w:pStyle w:val="BulletList1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link http://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thì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:</w:t>
            </w:r>
          </w:p>
          <w:p w14:paraId="461F7B14" w14:textId="4CE58077" w:rsidR="00E63843" w:rsidRPr="004960DA" w:rsidRDefault="00E63843" w:rsidP="00E63843">
            <w:pPr>
              <w:ind w:left="0"/>
              <w:rPr>
                <w:rFonts w:ascii="Times New Roman" w:hAnsi="Times New Roman" w:cs="Times New Roman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Error message: URL: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Đường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dạng</w:t>
            </w:r>
            <w:proofErr w:type="spellEnd"/>
          </w:p>
        </w:tc>
      </w:tr>
      <w:tr w:rsidR="00E63843" w:rsidRPr="00830E50" w14:paraId="211C31D3" w14:textId="77777777" w:rsidTr="00D00A95">
        <w:trPr>
          <w:trHeight w:val="253"/>
        </w:trPr>
        <w:tc>
          <w:tcPr>
            <w:tcW w:w="1011" w:type="dxa"/>
            <w:shd w:val="clear" w:color="auto" w:fill="DBE5F1"/>
          </w:tcPr>
          <w:p w14:paraId="017F4EC6" w14:textId="77777777" w:rsidR="00E63843" w:rsidRPr="00830E50" w:rsidRDefault="00E63843" w:rsidP="00E63843">
            <w:pPr>
              <w:pStyle w:val="ListParagraph"/>
              <w:numPr>
                <w:ilvl w:val="0"/>
                <w:numId w:val="94"/>
              </w:numPr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500" w:type="dxa"/>
            <w:shd w:val="clear" w:color="auto" w:fill="DBE5F1"/>
          </w:tcPr>
          <w:p w14:paraId="6D49EA98" w14:textId="0EBDB093" w:rsidR="00E63843" w:rsidRDefault="00E63843" w:rsidP="00E63843">
            <w:pPr>
              <w:pStyle w:val="BulletList1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Validate Request:</w:t>
            </w:r>
          </w:p>
          <w:p w14:paraId="47B9C107" w14:textId="77777777" w:rsidR="00E63843" w:rsidRDefault="00E63843" w:rsidP="00E63843">
            <w:pPr>
              <w:pStyle w:val="BulletList1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trống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thì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:</w:t>
            </w:r>
          </w:p>
          <w:p w14:paraId="0BFDC285" w14:textId="61E39135" w:rsidR="00E63843" w:rsidRPr="004960DA" w:rsidRDefault="00E63843" w:rsidP="00E63843">
            <w:pPr>
              <w:ind w:left="0"/>
              <w:rPr>
                <w:rFonts w:ascii="Times New Roman" w:hAnsi="Times New Roman" w:cs="Times New Roman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Error message: Request: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tạo</w:t>
            </w:r>
          </w:p>
        </w:tc>
      </w:tr>
      <w:tr w:rsidR="00245C7F" w:rsidRPr="00830E50" w14:paraId="06A6C272" w14:textId="77777777" w:rsidTr="00D00A95">
        <w:trPr>
          <w:trHeight w:val="253"/>
        </w:trPr>
        <w:tc>
          <w:tcPr>
            <w:tcW w:w="1011" w:type="dxa"/>
            <w:shd w:val="clear" w:color="auto" w:fill="DBE5F1"/>
          </w:tcPr>
          <w:p w14:paraId="0B84DA6C" w14:textId="77777777" w:rsidR="00245C7F" w:rsidRPr="00830E50" w:rsidRDefault="00245C7F" w:rsidP="00E63843">
            <w:pPr>
              <w:pStyle w:val="ListParagraph"/>
              <w:numPr>
                <w:ilvl w:val="0"/>
                <w:numId w:val="94"/>
              </w:numPr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500" w:type="dxa"/>
            <w:shd w:val="clear" w:color="auto" w:fill="DBE5F1"/>
          </w:tcPr>
          <w:p w14:paraId="00FC25D1" w14:textId="77777777" w:rsidR="00245C7F" w:rsidRDefault="00245C7F" w:rsidP="00E63843">
            <w:pPr>
              <w:pStyle w:val="BulletList1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Bấm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button SEND</w:t>
            </w:r>
          </w:p>
          <w:p w14:paraId="060DF755" w14:textId="6018EA5E" w:rsidR="00245C7F" w:rsidRDefault="00245C7F" w:rsidP="00245C7F">
            <w:pPr>
              <w:pStyle w:val="BulletList1"/>
              <w:tabs>
                <w:tab w:val="clear" w:pos="1080"/>
              </w:tabs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gọi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API sang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khác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(Method, URL, Request)</w:t>
            </w:r>
          </w:p>
          <w:p w14:paraId="02BC2366" w14:textId="60D6377E" w:rsidR="00245C7F" w:rsidRDefault="00245C7F" w:rsidP="00245C7F">
            <w:pPr>
              <w:pStyle w:val="BulletList1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request sang API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ở URL</w:t>
            </w:r>
          </w:p>
        </w:tc>
      </w:tr>
      <w:tr w:rsidR="00A21D86" w:rsidRPr="00830E50" w14:paraId="24317B8C" w14:textId="77777777" w:rsidTr="00D00A95">
        <w:trPr>
          <w:trHeight w:val="253"/>
        </w:trPr>
        <w:tc>
          <w:tcPr>
            <w:tcW w:w="1011" w:type="dxa"/>
            <w:shd w:val="clear" w:color="auto" w:fill="DBE5F1"/>
          </w:tcPr>
          <w:p w14:paraId="59321A6A" w14:textId="77777777" w:rsidR="00A21D86" w:rsidRPr="00830E50" w:rsidRDefault="00A21D86" w:rsidP="00E63843">
            <w:pPr>
              <w:pStyle w:val="ListParagraph"/>
              <w:numPr>
                <w:ilvl w:val="0"/>
                <w:numId w:val="94"/>
              </w:numPr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500" w:type="dxa"/>
            <w:shd w:val="clear" w:color="auto" w:fill="DBE5F1"/>
          </w:tcPr>
          <w:p w14:paraId="722C2FC5" w14:textId="5EBB7299" w:rsidR="00A21D86" w:rsidRDefault="00A21D86" w:rsidP="00E63843">
            <w:pPr>
              <w:pStyle w:val="BulletList1"/>
              <w:ind w:left="0"/>
              <w:jc w:val="bot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API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trường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Response</w:t>
            </w:r>
          </w:p>
        </w:tc>
      </w:tr>
    </w:tbl>
    <w:p w14:paraId="4058429C" w14:textId="790C8602" w:rsidR="00F44B02" w:rsidRPr="00195AE5" w:rsidRDefault="000E36ED" w:rsidP="00E603C9">
      <w:pPr>
        <w:pStyle w:val="Heading2"/>
        <w:keepNext w:val="0"/>
        <w:numPr>
          <w:ilvl w:val="0"/>
          <w:numId w:val="16"/>
        </w:numPr>
        <w:tabs>
          <w:tab w:val="num" w:pos="360"/>
          <w:tab w:val="num" w:pos="795"/>
        </w:tabs>
        <w:ind w:left="795"/>
        <w:jc w:val="both"/>
        <w:rPr>
          <w:rFonts w:ascii="Times New Roman" w:hAnsi="Times New Roman" w:cs="Times New Roman"/>
          <w:szCs w:val="24"/>
          <w:highlight w:val="yellow"/>
        </w:rPr>
      </w:pPr>
      <w:bookmarkStart w:id="30" w:name="_Toc141346533"/>
      <w:r>
        <w:rPr>
          <w:rFonts w:ascii="Times New Roman" w:hAnsi="Times New Roman" w:cs="Times New Roman"/>
          <w:szCs w:val="24"/>
          <w:highlight w:val="yellow"/>
        </w:rPr>
        <w:lastRenderedPageBreak/>
        <w:t>CHỨC NĂNG TRA CỨU THÔNG TIN SẢN PHẨM</w:t>
      </w:r>
      <w:bookmarkEnd w:id="30"/>
    </w:p>
    <w:p w14:paraId="00FB38EF" w14:textId="07BA6744" w:rsidR="00F44B02" w:rsidRPr="00473C7C" w:rsidRDefault="00F44B02" w:rsidP="00F44B02">
      <w:pPr>
        <w:pStyle w:val="Heading3"/>
        <w:keepNext w:val="0"/>
        <w:numPr>
          <w:ilvl w:val="1"/>
          <w:numId w:val="16"/>
        </w:numPr>
        <w:tabs>
          <w:tab w:val="clear" w:pos="792"/>
          <w:tab w:val="num" w:pos="360"/>
          <w:tab w:val="left" w:pos="993"/>
        </w:tabs>
        <w:ind w:left="990" w:hanging="630"/>
        <w:rPr>
          <w:rFonts w:ascii="Times New Roman" w:hAnsi="Times New Roman" w:cs="Times New Roman"/>
          <w:szCs w:val="24"/>
        </w:rPr>
      </w:pPr>
      <w:bookmarkStart w:id="31" w:name="_Toc141346534"/>
      <w:proofErr w:type="spellStart"/>
      <w:r>
        <w:rPr>
          <w:rFonts w:ascii="Times New Roman" w:hAnsi="Times New Roman" w:cs="Times New Roman"/>
          <w:szCs w:val="24"/>
        </w:rPr>
        <w:t>Nâng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cấp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giao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diện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chức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năng</w:t>
      </w:r>
      <w:proofErr w:type="spellEnd"/>
      <w:r>
        <w:rPr>
          <w:rFonts w:ascii="Times New Roman" w:hAnsi="Times New Roman" w:cs="Times New Roman"/>
          <w:szCs w:val="24"/>
        </w:rPr>
        <w:t xml:space="preserve"> Tra </w:t>
      </w:r>
      <w:proofErr w:type="spellStart"/>
      <w:r>
        <w:rPr>
          <w:rFonts w:ascii="Times New Roman" w:hAnsi="Times New Roman" w:cs="Times New Roman"/>
          <w:szCs w:val="24"/>
        </w:rPr>
        <w:t>cứu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thông</w:t>
      </w:r>
      <w:proofErr w:type="spellEnd"/>
      <w:r>
        <w:rPr>
          <w:rFonts w:ascii="Times New Roman" w:hAnsi="Times New Roman" w:cs="Times New Roman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Cs w:val="24"/>
        </w:rPr>
        <w:t>sản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phẩm</w:t>
      </w:r>
      <w:bookmarkEnd w:id="31"/>
      <w:proofErr w:type="spellEnd"/>
    </w:p>
    <w:p w14:paraId="40C3D482" w14:textId="2114BB32" w:rsidR="00F44B02" w:rsidRPr="0012716A" w:rsidRDefault="00CF2D65" w:rsidP="00F44B02">
      <w:pPr>
        <w:ind w:left="0"/>
      </w:pPr>
      <w:r>
        <w:rPr>
          <w:noProof/>
        </w:rPr>
        <w:drawing>
          <wp:inline distT="0" distB="0" distL="0" distR="0" wp14:anchorId="7F535598" wp14:editId="42D8D43D">
            <wp:extent cx="9171940" cy="3867150"/>
            <wp:effectExtent l="0" t="0" r="0" b="0"/>
            <wp:docPr id="120168364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194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tblpY="1"/>
        <w:tblOverlap w:val="never"/>
        <w:tblW w:w="14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8"/>
        <w:gridCol w:w="3459"/>
        <w:gridCol w:w="1128"/>
        <w:gridCol w:w="810"/>
        <w:gridCol w:w="990"/>
        <w:gridCol w:w="810"/>
        <w:gridCol w:w="6420"/>
      </w:tblGrid>
      <w:tr w:rsidR="00F44B02" w:rsidRPr="00830E50" w14:paraId="6CCE3ADC" w14:textId="77777777" w:rsidTr="00D00A95">
        <w:trPr>
          <w:tblHeader/>
        </w:trPr>
        <w:tc>
          <w:tcPr>
            <w:tcW w:w="808" w:type="dxa"/>
          </w:tcPr>
          <w:p w14:paraId="33BC5519" w14:textId="77777777" w:rsidR="00F44B02" w:rsidRPr="00830E50" w:rsidRDefault="00F44B02" w:rsidP="00D00A95">
            <w:pPr>
              <w:ind w:left="0"/>
              <w:jc w:val="both"/>
              <w:rPr>
                <w:rFonts w:ascii="Times New Roman" w:hAnsi="Times New Roman" w:cs="Times New Roman"/>
                <w:i/>
                <w:noProof/>
                <w:snapToGrid/>
                <w:szCs w:val="24"/>
              </w:rPr>
            </w:pPr>
            <w:r w:rsidRPr="00830E50">
              <w:rPr>
                <w:rFonts w:ascii="Times New Roman" w:hAnsi="Times New Roman" w:cs="Times New Roman"/>
                <w:b/>
                <w:szCs w:val="24"/>
              </w:rPr>
              <w:t>STT</w:t>
            </w:r>
          </w:p>
        </w:tc>
        <w:tc>
          <w:tcPr>
            <w:tcW w:w="3459" w:type="dxa"/>
          </w:tcPr>
          <w:p w14:paraId="5B19652A" w14:textId="77777777" w:rsidR="00F44B02" w:rsidRPr="00830E50" w:rsidRDefault="00F44B02" w:rsidP="00D00A95">
            <w:pPr>
              <w:ind w:left="0"/>
              <w:jc w:val="both"/>
              <w:rPr>
                <w:rFonts w:ascii="Times New Roman" w:hAnsi="Times New Roman" w:cs="Times New Roman"/>
                <w:i/>
                <w:noProof/>
                <w:snapToGrid/>
                <w:szCs w:val="24"/>
              </w:rPr>
            </w:pPr>
            <w:proofErr w:type="spellStart"/>
            <w:r w:rsidRPr="00830E50">
              <w:rPr>
                <w:rFonts w:ascii="Times New Roman" w:hAnsi="Times New Roman" w:cs="Times New Roman"/>
                <w:b/>
                <w:szCs w:val="24"/>
              </w:rPr>
              <w:t>Tên</w:t>
            </w:r>
            <w:proofErr w:type="spellEnd"/>
          </w:p>
        </w:tc>
        <w:tc>
          <w:tcPr>
            <w:tcW w:w="1128" w:type="dxa"/>
          </w:tcPr>
          <w:p w14:paraId="784AE83A" w14:textId="77777777" w:rsidR="00F44B02" w:rsidRPr="00830E50" w:rsidRDefault="00F44B02" w:rsidP="00D00A95">
            <w:pPr>
              <w:ind w:left="0"/>
              <w:jc w:val="both"/>
              <w:rPr>
                <w:rFonts w:ascii="Times New Roman" w:hAnsi="Times New Roman" w:cs="Times New Roman"/>
                <w:i/>
                <w:noProof/>
                <w:snapToGrid/>
                <w:szCs w:val="24"/>
              </w:rPr>
            </w:pPr>
            <w:proofErr w:type="spellStart"/>
            <w:r w:rsidRPr="00830E50">
              <w:rPr>
                <w:rFonts w:ascii="Times New Roman" w:hAnsi="Times New Roman" w:cs="Times New Roman"/>
                <w:b/>
                <w:szCs w:val="24"/>
              </w:rPr>
              <w:t>Loại</w:t>
            </w:r>
            <w:proofErr w:type="spellEnd"/>
            <w:r w:rsidRPr="00830E50">
              <w:rPr>
                <w:rFonts w:ascii="Times New Roman" w:hAnsi="Times New Roman" w:cs="Times New Roman"/>
                <w:b/>
                <w:szCs w:val="24"/>
              </w:rPr>
              <w:t xml:space="preserve"> Control</w:t>
            </w:r>
          </w:p>
        </w:tc>
        <w:tc>
          <w:tcPr>
            <w:tcW w:w="810" w:type="dxa"/>
          </w:tcPr>
          <w:p w14:paraId="6CBBEF74" w14:textId="77777777" w:rsidR="00F44B02" w:rsidRPr="00830E50" w:rsidRDefault="00F44B02" w:rsidP="00D00A95">
            <w:pPr>
              <w:ind w:left="0"/>
              <w:jc w:val="both"/>
              <w:rPr>
                <w:rFonts w:ascii="Times New Roman" w:hAnsi="Times New Roman" w:cs="Times New Roman"/>
                <w:i/>
                <w:noProof/>
                <w:snapToGrid/>
                <w:szCs w:val="24"/>
              </w:rPr>
            </w:pPr>
            <w:proofErr w:type="spellStart"/>
            <w:r w:rsidRPr="00830E50">
              <w:rPr>
                <w:rFonts w:ascii="Times New Roman" w:hAnsi="Times New Roman" w:cs="Times New Roman"/>
                <w:b/>
                <w:szCs w:val="24"/>
              </w:rPr>
              <w:t>Bắt</w:t>
            </w:r>
            <w:proofErr w:type="spellEnd"/>
            <w:r w:rsidRPr="00830E50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830E50">
              <w:rPr>
                <w:rFonts w:ascii="Times New Roman" w:hAnsi="Times New Roman" w:cs="Times New Roman"/>
                <w:b/>
                <w:szCs w:val="24"/>
              </w:rPr>
              <w:t>buộc</w:t>
            </w:r>
            <w:proofErr w:type="spellEnd"/>
          </w:p>
        </w:tc>
        <w:tc>
          <w:tcPr>
            <w:tcW w:w="990" w:type="dxa"/>
          </w:tcPr>
          <w:p w14:paraId="00DE350C" w14:textId="77777777" w:rsidR="00F44B02" w:rsidRPr="00830E50" w:rsidRDefault="00F44B02" w:rsidP="00D00A95">
            <w:pPr>
              <w:ind w:left="0"/>
              <w:jc w:val="both"/>
              <w:rPr>
                <w:rFonts w:ascii="Times New Roman" w:hAnsi="Times New Roman" w:cs="Times New Roman"/>
                <w:i/>
                <w:noProof/>
                <w:snapToGrid/>
                <w:szCs w:val="24"/>
              </w:rPr>
            </w:pPr>
            <w:proofErr w:type="spellStart"/>
            <w:r w:rsidRPr="00830E50">
              <w:rPr>
                <w:rFonts w:ascii="Times New Roman" w:hAnsi="Times New Roman" w:cs="Times New Roman"/>
                <w:b/>
                <w:szCs w:val="24"/>
              </w:rPr>
              <w:t>Độ</w:t>
            </w:r>
            <w:proofErr w:type="spellEnd"/>
            <w:r w:rsidRPr="00830E50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830E50">
              <w:rPr>
                <w:rFonts w:ascii="Times New Roman" w:hAnsi="Times New Roman" w:cs="Times New Roman"/>
                <w:b/>
                <w:szCs w:val="24"/>
              </w:rPr>
              <w:t>dài</w:t>
            </w:r>
            <w:proofErr w:type="spellEnd"/>
            <w:r w:rsidRPr="00830E50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830E50">
              <w:rPr>
                <w:rFonts w:ascii="Times New Roman" w:hAnsi="Times New Roman" w:cs="Times New Roman"/>
                <w:b/>
                <w:szCs w:val="24"/>
              </w:rPr>
              <w:t>tối</w:t>
            </w:r>
            <w:proofErr w:type="spellEnd"/>
            <w:r w:rsidRPr="00830E50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830E50">
              <w:rPr>
                <w:rFonts w:ascii="Times New Roman" w:hAnsi="Times New Roman" w:cs="Times New Roman"/>
                <w:b/>
                <w:szCs w:val="24"/>
              </w:rPr>
              <w:t>đa</w:t>
            </w:r>
            <w:proofErr w:type="spellEnd"/>
          </w:p>
        </w:tc>
        <w:tc>
          <w:tcPr>
            <w:tcW w:w="810" w:type="dxa"/>
          </w:tcPr>
          <w:p w14:paraId="67A5C33B" w14:textId="77777777" w:rsidR="00F44B02" w:rsidRPr="00830E50" w:rsidRDefault="00F44B02" w:rsidP="00D00A95">
            <w:pPr>
              <w:ind w:left="0"/>
              <w:jc w:val="both"/>
              <w:rPr>
                <w:rFonts w:ascii="Times New Roman" w:hAnsi="Times New Roman" w:cs="Times New Roman"/>
                <w:i/>
                <w:noProof/>
                <w:snapToGrid/>
                <w:szCs w:val="24"/>
              </w:rPr>
            </w:pPr>
            <w:r w:rsidRPr="00830E50">
              <w:rPr>
                <w:rFonts w:ascii="Times New Roman" w:hAnsi="Times New Roman" w:cs="Times New Roman"/>
                <w:b/>
                <w:szCs w:val="24"/>
              </w:rPr>
              <w:t>Read only</w:t>
            </w:r>
          </w:p>
        </w:tc>
        <w:tc>
          <w:tcPr>
            <w:tcW w:w="6420" w:type="dxa"/>
          </w:tcPr>
          <w:p w14:paraId="5D3F9F46" w14:textId="77777777" w:rsidR="00F44B02" w:rsidRPr="00830E50" w:rsidRDefault="00F44B02" w:rsidP="00D00A95">
            <w:pPr>
              <w:ind w:left="0"/>
              <w:jc w:val="both"/>
              <w:rPr>
                <w:rFonts w:ascii="Times New Roman" w:hAnsi="Times New Roman" w:cs="Times New Roman"/>
                <w:i/>
                <w:noProof/>
                <w:snapToGrid/>
                <w:szCs w:val="24"/>
              </w:rPr>
            </w:pPr>
            <w:proofErr w:type="spellStart"/>
            <w:r w:rsidRPr="00830E50">
              <w:rPr>
                <w:rFonts w:ascii="Times New Roman" w:hAnsi="Times New Roman" w:cs="Times New Roman"/>
                <w:b/>
                <w:szCs w:val="24"/>
              </w:rPr>
              <w:t>Mô</w:t>
            </w:r>
            <w:proofErr w:type="spellEnd"/>
            <w:r w:rsidRPr="00830E50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proofErr w:type="spellStart"/>
            <w:r w:rsidRPr="00830E50">
              <w:rPr>
                <w:rFonts w:ascii="Times New Roman" w:hAnsi="Times New Roman" w:cs="Times New Roman"/>
                <w:b/>
                <w:szCs w:val="24"/>
              </w:rPr>
              <w:t>tả</w:t>
            </w:r>
            <w:proofErr w:type="spellEnd"/>
          </w:p>
        </w:tc>
      </w:tr>
      <w:tr w:rsidR="00F44B02" w:rsidRPr="00830E50" w14:paraId="7978E1AC" w14:textId="77777777" w:rsidTr="00D00A95">
        <w:tc>
          <w:tcPr>
            <w:tcW w:w="14425" w:type="dxa"/>
            <w:gridSpan w:val="7"/>
          </w:tcPr>
          <w:p w14:paraId="14F7976D" w14:textId="77777777" w:rsidR="00F44B02" w:rsidRPr="00A5528A" w:rsidRDefault="00F44B02" w:rsidP="00D00A95">
            <w:pPr>
              <w:pStyle w:val="BulletList1"/>
              <w:ind w:left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A5528A">
              <w:rPr>
                <w:rFonts w:ascii="Times New Roman" w:hAnsi="Times New Roman" w:cs="Times New Roman"/>
                <w:b/>
                <w:bCs/>
                <w:szCs w:val="24"/>
              </w:rPr>
              <w:t xml:space="preserve">Thông tin </w:t>
            </w:r>
            <w:proofErr w:type="spellStart"/>
            <w:r w:rsidRPr="00A5528A">
              <w:rPr>
                <w:rFonts w:ascii="Times New Roman" w:hAnsi="Times New Roman" w:cs="Times New Roman"/>
                <w:b/>
                <w:bCs/>
                <w:szCs w:val="24"/>
              </w:rPr>
              <w:t>tra</w:t>
            </w:r>
            <w:proofErr w:type="spellEnd"/>
            <w:r w:rsidRPr="00A5528A">
              <w:rPr>
                <w:rFonts w:ascii="Times New Roman" w:hAnsi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A5528A">
              <w:rPr>
                <w:rFonts w:ascii="Times New Roman" w:hAnsi="Times New Roman" w:cs="Times New Roman"/>
                <w:b/>
                <w:bCs/>
                <w:szCs w:val="24"/>
              </w:rPr>
              <w:t>cứu</w:t>
            </w:r>
            <w:proofErr w:type="spellEnd"/>
          </w:p>
        </w:tc>
      </w:tr>
      <w:tr w:rsidR="00F44B02" w:rsidRPr="00830E50" w14:paraId="4CC5E620" w14:textId="77777777" w:rsidTr="00D00A95">
        <w:trPr>
          <w:trHeight w:val="1826"/>
        </w:trPr>
        <w:tc>
          <w:tcPr>
            <w:tcW w:w="808" w:type="dxa"/>
          </w:tcPr>
          <w:p w14:paraId="2D7682B7" w14:textId="77777777" w:rsidR="00F44B02" w:rsidRPr="00830E50" w:rsidRDefault="00F44B02" w:rsidP="00F44B02">
            <w:pPr>
              <w:numPr>
                <w:ilvl w:val="0"/>
                <w:numId w:val="91"/>
              </w:numPr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</w:p>
        </w:tc>
        <w:tc>
          <w:tcPr>
            <w:tcW w:w="3459" w:type="dxa"/>
          </w:tcPr>
          <w:p w14:paraId="36816A71" w14:textId="1CC84485" w:rsidR="00F44B02" w:rsidRPr="00830E50" w:rsidRDefault="00145AE1" w:rsidP="00D00A95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  <w:r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  <w:t>Mã</w:t>
            </w:r>
            <w:r w:rsidR="00F44B02"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  <w:t xml:space="preserve"> sản phẩm</w:t>
            </w:r>
          </w:p>
        </w:tc>
        <w:tc>
          <w:tcPr>
            <w:tcW w:w="1128" w:type="dxa"/>
          </w:tcPr>
          <w:p w14:paraId="1DDD413A" w14:textId="77777777" w:rsidR="00F44B02" w:rsidRPr="00830E50" w:rsidRDefault="00F44B02" w:rsidP="00D00A95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  <w:r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  <w:t>Select box</w:t>
            </w:r>
          </w:p>
        </w:tc>
        <w:tc>
          <w:tcPr>
            <w:tcW w:w="810" w:type="dxa"/>
          </w:tcPr>
          <w:p w14:paraId="4C1C0F2F" w14:textId="1352F03F" w:rsidR="00F44B02" w:rsidRPr="00830E50" w:rsidRDefault="00F44B02" w:rsidP="00D00A95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</w:p>
        </w:tc>
        <w:tc>
          <w:tcPr>
            <w:tcW w:w="990" w:type="dxa"/>
          </w:tcPr>
          <w:p w14:paraId="6B7F51FE" w14:textId="77777777" w:rsidR="00F44B02" w:rsidRPr="00830E50" w:rsidRDefault="00F44B02" w:rsidP="00D00A95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</w:p>
        </w:tc>
        <w:tc>
          <w:tcPr>
            <w:tcW w:w="810" w:type="dxa"/>
          </w:tcPr>
          <w:p w14:paraId="0E7967E6" w14:textId="77777777" w:rsidR="00F44B02" w:rsidRPr="00830E50" w:rsidRDefault="00F44B02" w:rsidP="00D00A95">
            <w:pPr>
              <w:ind w:left="0"/>
              <w:jc w:val="both"/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</w:pPr>
          </w:p>
        </w:tc>
        <w:tc>
          <w:tcPr>
            <w:tcW w:w="6420" w:type="dxa"/>
          </w:tcPr>
          <w:p w14:paraId="6293A850" w14:textId="35646832" w:rsidR="00F44B02" w:rsidRDefault="00F44B02" w:rsidP="00D00A95">
            <w:pPr>
              <w:pStyle w:val="BulletList1"/>
              <w:ind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Cho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145AE1">
              <w:rPr>
                <w:rFonts w:ascii="Times New Roman" w:hAnsi="Times New Roman" w:cs="Times New Roman"/>
                <w:szCs w:val="24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phẩm</w:t>
            </w:r>
            <w:proofErr w:type="spellEnd"/>
          </w:p>
          <w:p w14:paraId="55ACE306" w14:textId="77777777" w:rsidR="00F44B02" w:rsidRDefault="00F44B02" w:rsidP="00D00A95">
            <w:pPr>
              <w:pStyle w:val="BulletList1"/>
              <w:ind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Hỗ trợ typing to search</w:t>
            </w:r>
          </w:p>
          <w:p w14:paraId="648E2E7A" w14:textId="5D8E5B9B" w:rsidR="00F44B02" w:rsidRDefault="00F44B02" w:rsidP="00D00A95">
            <w:pPr>
              <w:pStyle w:val="BulletList1"/>
              <w:ind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Danh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145AE1">
              <w:rPr>
                <w:rFonts w:ascii="Times New Roman" w:hAnsi="Times New Roman" w:cs="Times New Roman"/>
                <w:szCs w:val="24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050387">
              <w:rPr>
                <w:rFonts w:ascii="Times New Roman" w:hAnsi="Times New Roman" w:cs="Times New Roman"/>
                <w:szCs w:val="24"/>
              </w:rPr>
              <w:t>(</w:t>
            </w:r>
            <w:proofErr w:type="spellStart"/>
            <w:r w:rsidR="00050387">
              <w:rPr>
                <w:rFonts w:ascii="Times New Roman" w:hAnsi="Times New Roman" w:cs="Times New Roman"/>
                <w:szCs w:val="24"/>
              </w:rPr>
              <w:t>theo</w:t>
            </w:r>
            <w:proofErr w:type="spellEnd"/>
            <w:r w:rsidR="00050387">
              <w:rPr>
                <w:rFonts w:ascii="Times New Roman" w:hAnsi="Times New Roman" w:cs="Times New Roman"/>
                <w:szCs w:val="24"/>
              </w:rPr>
              <w:t xml:space="preserve"> template </w:t>
            </w:r>
            <w:proofErr w:type="spellStart"/>
            <w:r w:rsidR="00050387">
              <w:rPr>
                <w:rFonts w:ascii="Times New Roman" w:hAnsi="Times New Roman" w:cs="Times New Roman"/>
                <w:szCs w:val="24"/>
              </w:rPr>
              <w:t>sản</w:t>
            </w:r>
            <w:proofErr w:type="spellEnd"/>
            <w:r w:rsidR="0005038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050387">
              <w:rPr>
                <w:rFonts w:ascii="Times New Roman" w:hAnsi="Times New Roman" w:cs="Times New Roman"/>
                <w:szCs w:val="24"/>
              </w:rPr>
              <w:t>phẩm</w:t>
            </w:r>
            <w:proofErr w:type="spellEnd"/>
            <w:r w:rsidR="0005038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050387">
              <w:rPr>
                <w:rFonts w:ascii="Times New Roman" w:hAnsi="Times New Roman" w:cs="Times New Roman"/>
                <w:szCs w:val="24"/>
              </w:rPr>
              <w:t>đã</w:t>
            </w:r>
            <w:proofErr w:type="spellEnd"/>
            <w:r w:rsidR="00050387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050387">
              <w:rPr>
                <w:rFonts w:ascii="Times New Roman" w:hAnsi="Times New Roman" w:cs="Times New Roman"/>
                <w:szCs w:val="24"/>
              </w:rPr>
              <w:t>chọn</w:t>
            </w:r>
            <w:proofErr w:type="spellEnd"/>
            <w:r w:rsidR="00050387">
              <w:rPr>
                <w:rFonts w:ascii="Times New Roman" w:hAnsi="Times New Roman" w:cs="Times New Roman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truy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vấn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:</w:t>
            </w:r>
          </w:p>
          <w:p w14:paraId="3D99DB3B" w14:textId="0E5E7D29" w:rsidR="00F44B02" w:rsidRDefault="00F44B02" w:rsidP="00D00A95">
            <w:pPr>
              <w:pStyle w:val="BulletList1"/>
              <w:ind w:left="0"/>
              <w:rPr>
                <w:rFonts w:ascii="Times New Roman" w:hAnsi="Times New Roman" w:cs="Times New Roman"/>
                <w:szCs w:val="24"/>
              </w:rPr>
            </w:pPr>
            <w:r w:rsidRPr="005623DB">
              <w:rPr>
                <w:rFonts w:ascii="Times New Roman" w:hAnsi="Times New Roman" w:cs="Times New Roman"/>
                <w:szCs w:val="24"/>
              </w:rPr>
              <w:t xml:space="preserve">Select </w:t>
            </w:r>
            <w:r w:rsidR="00071536">
              <w:rPr>
                <w:rFonts w:ascii="Times New Roman" w:hAnsi="Times New Roman" w:cs="Times New Roman"/>
                <w:szCs w:val="24"/>
              </w:rPr>
              <w:t>cod</w:t>
            </w:r>
            <w:r w:rsidRPr="005623DB">
              <w:rPr>
                <w:rFonts w:ascii="Times New Roman" w:hAnsi="Times New Roman" w:cs="Times New Roman"/>
                <w:szCs w:val="24"/>
              </w:rPr>
              <w:t xml:space="preserve">e || ' - ' || </w:t>
            </w:r>
            <w:r w:rsidR="00071536">
              <w:rPr>
                <w:rFonts w:ascii="Times New Roman" w:hAnsi="Times New Roman" w:cs="Times New Roman"/>
                <w:szCs w:val="24"/>
              </w:rPr>
              <w:t>nam</w:t>
            </w:r>
            <w:r w:rsidRPr="005623DB">
              <w:rPr>
                <w:rFonts w:ascii="Times New Roman" w:hAnsi="Times New Roman" w:cs="Times New Roman"/>
                <w:szCs w:val="24"/>
              </w:rPr>
              <w:t xml:space="preserve">e </w:t>
            </w:r>
            <w:proofErr w:type="gramStart"/>
            <w:r w:rsidRPr="005623DB">
              <w:rPr>
                <w:rFonts w:ascii="Times New Roman" w:hAnsi="Times New Roman" w:cs="Times New Roman"/>
                <w:szCs w:val="24"/>
              </w:rPr>
              <w:t xml:space="preserve">from  </w:t>
            </w:r>
            <w:proofErr w:type="spellStart"/>
            <w:r w:rsidRPr="005623DB">
              <w:rPr>
                <w:rFonts w:ascii="Times New Roman" w:hAnsi="Times New Roman" w:cs="Times New Roman"/>
                <w:szCs w:val="24"/>
              </w:rPr>
              <w:t>po</w:t>
            </w:r>
            <w:proofErr w:type="gramEnd"/>
            <w:r w:rsidRPr="005623DB">
              <w:rPr>
                <w:rFonts w:ascii="Times New Roman" w:hAnsi="Times New Roman" w:cs="Times New Roman"/>
                <w:szCs w:val="24"/>
              </w:rPr>
              <w:t>_policy</w:t>
            </w:r>
            <w:proofErr w:type="spellEnd"/>
            <w:r w:rsidRPr="005623DB">
              <w:rPr>
                <w:rFonts w:ascii="Times New Roman" w:hAnsi="Times New Roman" w:cs="Times New Roman"/>
                <w:szCs w:val="24"/>
              </w:rPr>
              <w:t xml:space="preserve"> where</w:t>
            </w:r>
            <w:r w:rsidR="00145AE1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145AE1">
              <w:rPr>
                <w:rFonts w:ascii="Times New Roman" w:hAnsi="Times New Roman" w:cs="Times New Roman"/>
                <w:szCs w:val="24"/>
              </w:rPr>
              <w:t>po_policy_type_id</w:t>
            </w:r>
            <w:proofErr w:type="spellEnd"/>
            <w:r w:rsidR="00145AE1">
              <w:rPr>
                <w:rFonts w:ascii="Times New Roman" w:hAnsi="Times New Roman" w:cs="Times New Roman"/>
                <w:szCs w:val="24"/>
              </w:rPr>
              <w:t xml:space="preserve"> = (</w:t>
            </w:r>
            <w:proofErr w:type="gramStart"/>
            <w:r w:rsidR="00145AE1">
              <w:rPr>
                <w:rFonts w:ascii="Times New Roman" w:hAnsi="Times New Roman" w:cs="Times New Roman"/>
                <w:szCs w:val="24"/>
              </w:rPr>
              <w:t xml:space="preserve">select  </w:t>
            </w:r>
            <w:proofErr w:type="spellStart"/>
            <w:r w:rsidR="00145AE1">
              <w:rPr>
                <w:rFonts w:ascii="Times New Roman" w:hAnsi="Times New Roman" w:cs="Times New Roman"/>
                <w:szCs w:val="24"/>
              </w:rPr>
              <w:t>po</w:t>
            </w:r>
            <w:proofErr w:type="gramEnd"/>
            <w:r w:rsidR="00145AE1">
              <w:rPr>
                <w:rFonts w:ascii="Times New Roman" w:hAnsi="Times New Roman" w:cs="Times New Roman"/>
                <w:szCs w:val="24"/>
              </w:rPr>
              <w:t>_policy_type_id</w:t>
            </w:r>
            <w:proofErr w:type="spellEnd"/>
            <w:r w:rsidR="00145AE1" w:rsidRPr="0099744C"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  <w:t xml:space="preserve"> </w:t>
            </w:r>
            <w:proofErr w:type="gramStart"/>
            <w:r w:rsidR="00145AE1"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  <w:t xml:space="preserve">from </w:t>
            </w:r>
            <w:r w:rsidR="00145AE1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="00145AE1">
              <w:rPr>
                <w:rFonts w:ascii="Times New Roman" w:hAnsi="Times New Roman" w:cs="Times New Roman"/>
                <w:szCs w:val="24"/>
              </w:rPr>
              <w:t>po</w:t>
            </w:r>
            <w:proofErr w:type="gramEnd"/>
            <w:r w:rsidR="00145AE1">
              <w:rPr>
                <w:rFonts w:ascii="Times New Roman" w:hAnsi="Times New Roman" w:cs="Times New Roman"/>
                <w:szCs w:val="24"/>
              </w:rPr>
              <w:t>_policy_type</w:t>
            </w:r>
            <w:proofErr w:type="spellEnd"/>
            <w:r w:rsidR="00145AE1">
              <w:rPr>
                <w:rFonts w:ascii="Times New Roman" w:hAnsi="Times New Roman" w:cs="Times New Roman"/>
                <w:szCs w:val="24"/>
              </w:rPr>
              <w:t xml:space="preserve"> where code </w:t>
            </w:r>
            <w:proofErr w:type="gramStart"/>
            <w:r w:rsidR="00145AE1">
              <w:rPr>
                <w:rFonts w:ascii="Times New Roman" w:hAnsi="Times New Roman" w:cs="Times New Roman"/>
                <w:szCs w:val="24"/>
              </w:rPr>
              <w:t>= :</w:t>
            </w:r>
            <w:proofErr w:type="spellStart"/>
            <w:r w:rsidR="00145AE1">
              <w:rPr>
                <w:rFonts w:ascii="Times New Roman" w:hAnsi="Times New Roman" w:cs="Times New Roman"/>
                <w:szCs w:val="24"/>
              </w:rPr>
              <w:t>ma</w:t>
            </w:r>
            <w:proofErr w:type="gramEnd"/>
            <w:r w:rsidR="00145AE1">
              <w:rPr>
                <w:rFonts w:ascii="Times New Roman" w:hAnsi="Times New Roman" w:cs="Times New Roman"/>
                <w:szCs w:val="24"/>
              </w:rPr>
              <w:t>_template_sp</w:t>
            </w:r>
            <w:proofErr w:type="spellEnd"/>
            <w:r w:rsidRPr="0099744C"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  <w:t xml:space="preserve"> </w:t>
            </w:r>
            <w:r w:rsidR="00145AE1"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  <w:t xml:space="preserve">and status = 1) and </w:t>
            </w:r>
            <w:r w:rsidRPr="0099744C"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  <w:t xml:space="preserve">status </w:t>
            </w:r>
            <w:r w:rsidR="00071536"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  <w:t>!= 0</w:t>
            </w:r>
            <w:r>
              <w:rPr>
                <w:rFonts w:ascii="Times New Roman" w:hAnsi="Times New Roman" w:cs="Times New Roman"/>
                <w:iCs/>
                <w:noProof/>
                <w:snapToGrid/>
                <w:szCs w:val="24"/>
              </w:rPr>
              <w:t xml:space="preserve"> </w:t>
            </w:r>
            <w:r w:rsidRPr="005623DB">
              <w:rPr>
                <w:rFonts w:ascii="Times New Roman" w:hAnsi="Times New Roman" w:cs="Times New Roman"/>
                <w:szCs w:val="24"/>
              </w:rPr>
              <w:t>order by code</w:t>
            </w:r>
            <w:r w:rsidR="00071536">
              <w:rPr>
                <w:rFonts w:ascii="Times New Roman" w:hAnsi="Times New Roman" w:cs="Times New Roman"/>
                <w:szCs w:val="24"/>
              </w:rPr>
              <w:t xml:space="preserve">, </w:t>
            </w:r>
            <w:proofErr w:type="gramStart"/>
            <w:r w:rsidR="00071536">
              <w:rPr>
                <w:rFonts w:ascii="Times New Roman" w:hAnsi="Times New Roman" w:cs="Times New Roman"/>
                <w:szCs w:val="24"/>
              </w:rPr>
              <w:t>name</w:t>
            </w:r>
            <w:r w:rsidRPr="005623DB">
              <w:rPr>
                <w:rFonts w:ascii="Times New Roman" w:hAnsi="Times New Roman" w:cs="Times New Roman"/>
                <w:szCs w:val="24"/>
              </w:rPr>
              <w:t>;</w:t>
            </w:r>
            <w:proofErr w:type="gramEnd"/>
          </w:p>
          <w:p w14:paraId="581254B7" w14:textId="77777777" w:rsidR="00F44B02" w:rsidRDefault="00F44B02" w:rsidP="00D00A95">
            <w:pPr>
              <w:pStyle w:val="BulletList1"/>
              <w:ind w:left="0"/>
              <w:rPr>
                <w:rFonts w:ascii="Times New Roman" w:hAnsi="Times New Roman" w:cs="Times New Roman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Cs w:val="24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4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 xml:space="preserve"> DB:</w:t>
            </w:r>
          </w:p>
          <w:p w14:paraId="5248C54C" w14:textId="750FE4B0" w:rsidR="00F44B02" w:rsidRPr="00830E50" w:rsidRDefault="00F44B02" w:rsidP="00D00A95">
            <w:pPr>
              <w:pStyle w:val="BulletList1"/>
              <w:ind w:left="0"/>
              <w:rPr>
                <w:rFonts w:ascii="Times New Roman" w:hAnsi="Times New Roman" w:cs="Times New Roman"/>
                <w:szCs w:val="24"/>
              </w:rPr>
            </w:pPr>
            <w:r w:rsidRPr="00EF3F7E">
              <w:rPr>
                <w:rFonts w:ascii="Times New Roman" w:hAnsi="Times New Roman" w:cs="Times New Roman"/>
                <w:szCs w:val="24"/>
                <w:lang w:val="en"/>
              </w:rPr>
              <w:t>PO_POLICY</w:t>
            </w:r>
            <w:r>
              <w:rPr>
                <w:rFonts w:ascii="Times New Roman" w:hAnsi="Times New Roman" w:cs="Times New Roman"/>
                <w:szCs w:val="24"/>
                <w:lang w:val="en"/>
              </w:rPr>
              <w:t>.CODE</w:t>
            </w:r>
          </w:p>
        </w:tc>
      </w:tr>
    </w:tbl>
    <w:p w14:paraId="13D70AB4" w14:textId="04732B1D" w:rsidR="00F44B02" w:rsidRDefault="00145AE1" w:rsidP="00F44B02">
      <w:pPr>
        <w:pStyle w:val="Heading3"/>
        <w:keepNext w:val="0"/>
        <w:numPr>
          <w:ilvl w:val="1"/>
          <w:numId w:val="16"/>
        </w:numPr>
        <w:tabs>
          <w:tab w:val="clear" w:pos="792"/>
          <w:tab w:val="num" w:pos="360"/>
          <w:tab w:val="left" w:pos="993"/>
        </w:tabs>
        <w:ind w:left="990" w:hanging="630"/>
        <w:rPr>
          <w:rFonts w:ascii="Times New Roman" w:hAnsi="Times New Roman" w:cs="Times New Roman"/>
          <w:szCs w:val="24"/>
        </w:rPr>
      </w:pPr>
      <w:bookmarkStart w:id="32" w:name="_Toc141346535"/>
      <w:proofErr w:type="spellStart"/>
      <w:r>
        <w:rPr>
          <w:rFonts w:ascii="Times New Roman" w:hAnsi="Times New Roman" w:cs="Times New Roman"/>
          <w:szCs w:val="24"/>
        </w:rPr>
        <w:t>Nâng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cấp</w:t>
      </w:r>
      <w:proofErr w:type="spellEnd"/>
      <w:r w:rsidR="00F44B0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F44B02">
        <w:rPr>
          <w:rFonts w:ascii="Times New Roman" w:hAnsi="Times New Roman" w:cs="Times New Roman"/>
          <w:szCs w:val="24"/>
        </w:rPr>
        <w:t>chức</w:t>
      </w:r>
      <w:proofErr w:type="spellEnd"/>
      <w:r w:rsidR="00F44B0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F44B02">
        <w:rPr>
          <w:rFonts w:ascii="Times New Roman" w:hAnsi="Times New Roman" w:cs="Times New Roman"/>
          <w:szCs w:val="24"/>
        </w:rPr>
        <w:t>năng</w:t>
      </w:r>
      <w:proofErr w:type="spellEnd"/>
      <w:r w:rsidR="00F44B0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F44B02">
        <w:rPr>
          <w:rFonts w:ascii="Times New Roman" w:hAnsi="Times New Roman" w:cs="Times New Roman"/>
          <w:szCs w:val="24"/>
        </w:rPr>
        <w:t>Xuất</w:t>
      </w:r>
      <w:proofErr w:type="spellEnd"/>
      <w:r w:rsidR="00F44B02">
        <w:rPr>
          <w:rFonts w:ascii="Times New Roman" w:hAnsi="Times New Roman" w:cs="Times New Roman"/>
          <w:szCs w:val="24"/>
        </w:rPr>
        <w:t xml:space="preserve"> Excel </w:t>
      </w:r>
      <w:proofErr w:type="spellStart"/>
      <w:r w:rsidR="00F44B02">
        <w:rPr>
          <w:rFonts w:ascii="Times New Roman" w:hAnsi="Times New Roman" w:cs="Times New Roman"/>
          <w:szCs w:val="24"/>
        </w:rPr>
        <w:t>thông</w:t>
      </w:r>
      <w:proofErr w:type="spellEnd"/>
      <w:r w:rsidR="00F44B02">
        <w:rPr>
          <w:rFonts w:ascii="Times New Roman" w:hAnsi="Times New Roman" w:cs="Times New Roman"/>
          <w:szCs w:val="24"/>
        </w:rPr>
        <w:t xml:space="preserve"> tin </w:t>
      </w:r>
      <w:proofErr w:type="spellStart"/>
      <w:r w:rsidR="00F44B02">
        <w:rPr>
          <w:rFonts w:ascii="Times New Roman" w:hAnsi="Times New Roman" w:cs="Times New Roman"/>
          <w:szCs w:val="24"/>
        </w:rPr>
        <w:t>thuộc</w:t>
      </w:r>
      <w:proofErr w:type="spellEnd"/>
      <w:r w:rsidR="00F44B0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F44B02">
        <w:rPr>
          <w:rFonts w:ascii="Times New Roman" w:hAnsi="Times New Roman" w:cs="Times New Roman"/>
          <w:szCs w:val="24"/>
        </w:rPr>
        <w:t>tính</w:t>
      </w:r>
      <w:proofErr w:type="spellEnd"/>
      <w:r w:rsidR="00F44B0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F44B02">
        <w:rPr>
          <w:rFonts w:ascii="Times New Roman" w:hAnsi="Times New Roman" w:cs="Times New Roman"/>
          <w:szCs w:val="24"/>
        </w:rPr>
        <w:t>sản</w:t>
      </w:r>
      <w:proofErr w:type="spellEnd"/>
      <w:r w:rsidR="00F44B0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F44B02">
        <w:rPr>
          <w:rFonts w:ascii="Times New Roman" w:hAnsi="Times New Roman" w:cs="Times New Roman"/>
          <w:szCs w:val="24"/>
        </w:rPr>
        <w:t>phẩm</w:t>
      </w:r>
      <w:proofErr w:type="spellEnd"/>
      <w:r w:rsidR="00F44B0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F44B02">
        <w:rPr>
          <w:rFonts w:ascii="Times New Roman" w:hAnsi="Times New Roman" w:cs="Times New Roman"/>
          <w:szCs w:val="24"/>
        </w:rPr>
        <w:t>tra</w:t>
      </w:r>
      <w:proofErr w:type="spellEnd"/>
      <w:r w:rsidR="00F44B02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F44B02">
        <w:rPr>
          <w:rFonts w:ascii="Times New Roman" w:hAnsi="Times New Roman" w:cs="Times New Roman"/>
          <w:szCs w:val="24"/>
        </w:rPr>
        <w:t>cứu</w:t>
      </w:r>
      <w:bookmarkEnd w:id="32"/>
      <w:proofErr w:type="spellEnd"/>
    </w:p>
    <w:p w14:paraId="3BC253F6" w14:textId="5EA05954" w:rsidR="00F44B02" w:rsidRPr="00ED6226" w:rsidRDefault="007768FC" w:rsidP="00F44B02">
      <w:pPr>
        <w:pStyle w:val="BulletList1"/>
        <w:tabs>
          <w:tab w:val="clear" w:pos="1080"/>
        </w:tabs>
        <w:spacing w:line="480" w:lineRule="auto"/>
        <w:ind w:left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Bổ</w:t>
      </w:r>
      <w:proofErr w:type="spellEnd"/>
      <w:r>
        <w:rPr>
          <w:rFonts w:ascii="Times New Roman" w:hAnsi="Times New Roman" w:cs="Times New Roman"/>
        </w:rPr>
        <w:t xml:space="preserve"> sung ‘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phẩm</w:t>
      </w:r>
      <w:proofErr w:type="spellEnd"/>
      <w:r>
        <w:rPr>
          <w:rFonts w:ascii="Times New Roman" w:hAnsi="Times New Roman" w:cs="Times New Roman"/>
        </w:rPr>
        <w:t xml:space="preserve">’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Thông tin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cứu</w:t>
      </w:r>
      <w:proofErr w:type="spellEnd"/>
      <w:r>
        <w:rPr>
          <w:rFonts w:ascii="Times New Roman" w:hAnsi="Times New Roman" w:cs="Times New Roman"/>
        </w:rPr>
        <w:t xml:space="preserve"> </w:t>
      </w:r>
      <w:r w:rsidR="00F44B02">
        <w:rPr>
          <w:rFonts w:ascii="Times New Roman" w:hAnsi="Times New Roman" w:cs="Times New Roman"/>
        </w:rPr>
        <w:t>(</w:t>
      </w:r>
      <w:proofErr w:type="spellStart"/>
      <w:r w:rsidR="00F44B02">
        <w:rPr>
          <w:rFonts w:ascii="Times New Roman" w:hAnsi="Times New Roman" w:cs="Times New Roman"/>
        </w:rPr>
        <w:t>trên</w:t>
      </w:r>
      <w:proofErr w:type="spellEnd"/>
      <w:r w:rsidR="00F44B02">
        <w:rPr>
          <w:rFonts w:ascii="Times New Roman" w:hAnsi="Times New Roman" w:cs="Times New Roman"/>
        </w:rPr>
        <w:t xml:space="preserve"> </w:t>
      </w:r>
      <w:proofErr w:type="spellStart"/>
      <w:r w:rsidR="00F44B02">
        <w:rPr>
          <w:rFonts w:ascii="Times New Roman" w:hAnsi="Times New Roman" w:cs="Times New Roman"/>
        </w:rPr>
        <w:t>giao</w:t>
      </w:r>
      <w:proofErr w:type="spellEnd"/>
      <w:r w:rsidR="00F44B02">
        <w:rPr>
          <w:rFonts w:ascii="Times New Roman" w:hAnsi="Times New Roman" w:cs="Times New Roman"/>
        </w:rPr>
        <w:t xml:space="preserve"> </w:t>
      </w:r>
      <w:proofErr w:type="spellStart"/>
      <w:r w:rsidR="00F44B02">
        <w:rPr>
          <w:rFonts w:ascii="Times New Roman" w:hAnsi="Times New Roman" w:cs="Times New Roman"/>
        </w:rPr>
        <w:t>diện</w:t>
      </w:r>
      <w:proofErr w:type="spellEnd"/>
      <w:r w:rsidR="00F44B02">
        <w:rPr>
          <w:rFonts w:ascii="Times New Roman" w:hAnsi="Times New Roman" w:cs="Times New Roman"/>
        </w:rPr>
        <w:t>)</w:t>
      </w:r>
    </w:p>
    <w:tbl>
      <w:tblPr>
        <w:tblW w:w="14511" w:type="dxa"/>
        <w:tblInd w:w="-116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000" w:firstRow="0" w:lastRow="0" w:firstColumn="0" w:lastColumn="0" w:noHBand="0" w:noVBand="0"/>
      </w:tblPr>
      <w:tblGrid>
        <w:gridCol w:w="1191"/>
        <w:gridCol w:w="13320"/>
      </w:tblGrid>
      <w:tr w:rsidR="00F44B02" w:rsidRPr="00830E50" w14:paraId="17D583BA" w14:textId="77777777" w:rsidTr="00D00A95">
        <w:trPr>
          <w:trHeight w:val="253"/>
          <w:tblHeader/>
        </w:trPr>
        <w:tc>
          <w:tcPr>
            <w:tcW w:w="1191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nil"/>
            </w:tcBorders>
            <w:shd w:val="clear" w:color="auto" w:fill="4F81BD"/>
          </w:tcPr>
          <w:p w14:paraId="291BE387" w14:textId="77777777" w:rsidR="00F44B02" w:rsidRPr="00830E50" w:rsidRDefault="00F44B02" w:rsidP="00D00A95">
            <w:pPr>
              <w:pStyle w:val="TableHeader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830E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Step</w:t>
            </w:r>
          </w:p>
        </w:tc>
        <w:tc>
          <w:tcPr>
            <w:tcW w:w="13320" w:type="dxa"/>
            <w:tcBorders>
              <w:top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4F81BD"/>
          </w:tcPr>
          <w:p w14:paraId="2DF47FBF" w14:textId="77777777" w:rsidR="00F44B02" w:rsidRPr="00830E50" w:rsidRDefault="00F44B02" w:rsidP="00D00A95">
            <w:pPr>
              <w:pStyle w:val="TableHeader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830E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Desciption</w:t>
            </w:r>
          </w:p>
        </w:tc>
      </w:tr>
      <w:tr w:rsidR="00F44B02" w:rsidRPr="00830E50" w14:paraId="18318C3A" w14:textId="77777777" w:rsidTr="00D00A95">
        <w:trPr>
          <w:trHeight w:val="253"/>
        </w:trPr>
        <w:tc>
          <w:tcPr>
            <w:tcW w:w="1191" w:type="dxa"/>
            <w:shd w:val="clear" w:color="auto" w:fill="DBE5F1"/>
          </w:tcPr>
          <w:p w14:paraId="752B3907" w14:textId="77777777" w:rsidR="00F44B02" w:rsidRPr="00830E50" w:rsidRDefault="00F44B02" w:rsidP="007768FC">
            <w:pPr>
              <w:pStyle w:val="ListParagraph"/>
              <w:numPr>
                <w:ilvl w:val="0"/>
                <w:numId w:val="92"/>
              </w:numPr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320" w:type="dxa"/>
            <w:shd w:val="clear" w:color="auto" w:fill="DBE5F1"/>
          </w:tcPr>
          <w:p w14:paraId="4AE6BE5D" w14:textId="056B946D" w:rsidR="0031010B" w:rsidRPr="0031010B" w:rsidRDefault="00F44B02" w:rsidP="0031010B">
            <w:pPr>
              <w:ind w:left="0"/>
              <w:jc w:val="both"/>
              <w:rPr>
                <w:rFonts w:ascii="Times New Roman" w:hAnsi="Times New Roman" w:cs="Times New Roman"/>
                <w:szCs w:val="24"/>
                <w:highlight w:val="yellow"/>
              </w:rPr>
            </w:pPr>
            <w:proofErr w:type="spellStart"/>
            <w:r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Lấy</w:t>
            </w:r>
            <w:proofErr w:type="spellEnd"/>
            <w:r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 </w:t>
            </w:r>
            <w:proofErr w:type="spellStart"/>
            <w:r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dữ</w:t>
            </w:r>
            <w:proofErr w:type="spellEnd"/>
            <w:r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 </w:t>
            </w:r>
            <w:proofErr w:type="spellStart"/>
            <w:r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liệu</w:t>
            </w:r>
            <w:proofErr w:type="spellEnd"/>
            <w:r w:rsidR="0031010B"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 </w:t>
            </w:r>
            <w:proofErr w:type="spellStart"/>
            <w:r w:rsidR="0031010B" w:rsidRPr="0031010B">
              <w:rPr>
                <w:rFonts w:ascii="Times New Roman" w:hAnsi="Times New Roman" w:cs="Times New Roman"/>
                <w:szCs w:val="24"/>
                <w:highlight w:val="yellow"/>
              </w:rPr>
              <w:t>Mã</w:t>
            </w:r>
            <w:proofErr w:type="spellEnd"/>
            <w:r w:rsidR="0031010B" w:rsidRPr="0031010B">
              <w:rPr>
                <w:rFonts w:ascii="Times New Roman" w:hAnsi="Times New Roman" w:cs="Times New Roman"/>
                <w:szCs w:val="24"/>
                <w:highlight w:val="yellow"/>
              </w:rPr>
              <w:t xml:space="preserve"> </w:t>
            </w:r>
            <w:proofErr w:type="spellStart"/>
            <w:r w:rsidR="0031010B" w:rsidRPr="0031010B">
              <w:rPr>
                <w:rFonts w:ascii="Times New Roman" w:hAnsi="Times New Roman" w:cs="Times New Roman"/>
                <w:szCs w:val="24"/>
                <w:highlight w:val="yellow"/>
              </w:rPr>
              <w:t>sản</w:t>
            </w:r>
            <w:proofErr w:type="spellEnd"/>
            <w:r w:rsidR="0031010B" w:rsidRPr="0031010B">
              <w:rPr>
                <w:rFonts w:ascii="Times New Roman" w:hAnsi="Times New Roman" w:cs="Times New Roman"/>
                <w:szCs w:val="24"/>
                <w:highlight w:val="yellow"/>
              </w:rPr>
              <w:t xml:space="preserve"> </w:t>
            </w:r>
            <w:proofErr w:type="spellStart"/>
            <w:r w:rsidR="0031010B" w:rsidRPr="0031010B">
              <w:rPr>
                <w:rFonts w:ascii="Times New Roman" w:hAnsi="Times New Roman" w:cs="Times New Roman"/>
                <w:szCs w:val="24"/>
                <w:highlight w:val="yellow"/>
              </w:rPr>
              <w:t>phẩm</w:t>
            </w:r>
            <w:proofErr w:type="spellEnd"/>
            <w:r w:rsidR="0031010B" w:rsidRPr="0031010B">
              <w:rPr>
                <w:rFonts w:ascii="Times New Roman" w:hAnsi="Times New Roman" w:cs="Times New Roman"/>
                <w:szCs w:val="24"/>
                <w:highlight w:val="yellow"/>
              </w:rPr>
              <w:t xml:space="preserve"> (</w:t>
            </w:r>
            <w:proofErr w:type="spellStart"/>
            <w:r w:rsidR="0031010B" w:rsidRPr="0031010B">
              <w:rPr>
                <w:rFonts w:ascii="Times New Roman" w:hAnsi="Times New Roman" w:cs="Times New Roman"/>
                <w:szCs w:val="24"/>
                <w:highlight w:val="yellow"/>
              </w:rPr>
              <w:t>theo</w:t>
            </w:r>
            <w:proofErr w:type="spellEnd"/>
            <w:r w:rsidR="0031010B" w:rsidRPr="0031010B">
              <w:rPr>
                <w:rFonts w:ascii="Times New Roman" w:hAnsi="Times New Roman" w:cs="Times New Roman"/>
                <w:szCs w:val="24"/>
                <w:highlight w:val="yellow"/>
              </w:rPr>
              <w:t xml:space="preserve"> template </w:t>
            </w:r>
            <w:proofErr w:type="spellStart"/>
            <w:r w:rsidR="0031010B" w:rsidRPr="0031010B">
              <w:rPr>
                <w:rFonts w:ascii="Times New Roman" w:hAnsi="Times New Roman" w:cs="Times New Roman"/>
                <w:szCs w:val="24"/>
                <w:highlight w:val="yellow"/>
              </w:rPr>
              <w:t>sản</w:t>
            </w:r>
            <w:proofErr w:type="spellEnd"/>
            <w:r w:rsidR="0031010B" w:rsidRPr="0031010B">
              <w:rPr>
                <w:rFonts w:ascii="Times New Roman" w:hAnsi="Times New Roman" w:cs="Times New Roman"/>
                <w:szCs w:val="24"/>
                <w:highlight w:val="yellow"/>
              </w:rPr>
              <w:t xml:space="preserve"> </w:t>
            </w:r>
            <w:proofErr w:type="spellStart"/>
            <w:r w:rsidR="0031010B" w:rsidRPr="0031010B">
              <w:rPr>
                <w:rFonts w:ascii="Times New Roman" w:hAnsi="Times New Roman" w:cs="Times New Roman"/>
                <w:szCs w:val="24"/>
                <w:highlight w:val="yellow"/>
              </w:rPr>
              <w:t>phẩm</w:t>
            </w:r>
            <w:proofErr w:type="spellEnd"/>
            <w:r w:rsidR="0031010B" w:rsidRPr="0031010B">
              <w:rPr>
                <w:rFonts w:ascii="Times New Roman" w:hAnsi="Times New Roman" w:cs="Times New Roman"/>
                <w:szCs w:val="24"/>
                <w:highlight w:val="yellow"/>
              </w:rPr>
              <w:t xml:space="preserve"> </w:t>
            </w:r>
            <w:proofErr w:type="spellStart"/>
            <w:r w:rsidR="0031010B" w:rsidRPr="0031010B">
              <w:rPr>
                <w:rFonts w:ascii="Times New Roman" w:hAnsi="Times New Roman" w:cs="Times New Roman"/>
                <w:szCs w:val="24"/>
                <w:highlight w:val="yellow"/>
              </w:rPr>
              <w:t>đã</w:t>
            </w:r>
            <w:proofErr w:type="spellEnd"/>
            <w:r w:rsidR="0031010B" w:rsidRPr="0031010B">
              <w:rPr>
                <w:rFonts w:ascii="Times New Roman" w:hAnsi="Times New Roman" w:cs="Times New Roman"/>
                <w:szCs w:val="24"/>
                <w:highlight w:val="yellow"/>
              </w:rPr>
              <w:t xml:space="preserve"> </w:t>
            </w:r>
            <w:proofErr w:type="spellStart"/>
            <w:r w:rsidR="0031010B" w:rsidRPr="0031010B">
              <w:rPr>
                <w:rFonts w:ascii="Times New Roman" w:hAnsi="Times New Roman" w:cs="Times New Roman"/>
                <w:szCs w:val="24"/>
                <w:highlight w:val="yellow"/>
              </w:rPr>
              <w:t>chọn</w:t>
            </w:r>
            <w:proofErr w:type="spellEnd"/>
            <w:r w:rsidR="0031010B" w:rsidRPr="0031010B">
              <w:rPr>
                <w:rFonts w:ascii="Times New Roman" w:hAnsi="Times New Roman" w:cs="Times New Roman"/>
                <w:szCs w:val="24"/>
                <w:highlight w:val="yellow"/>
              </w:rPr>
              <w:t>):</w:t>
            </w:r>
          </w:p>
          <w:p w14:paraId="2466D622" w14:textId="12495ABE" w:rsidR="00F44B02" w:rsidRPr="0031010B" w:rsidRDefault="0031010B" w:rsidP="0031010B">
            <w:pPr>
              <w:ind w:left="0"/>
              <w:jc w:val="both"/>
              <w:rPr>
                <w:rFonts w:ascii="Times New Roman" w:eastAsia="Symbol" w:hAnsi="Times New Roman" w:cs="Times New Roman"/>
                <w:szCs w:val="24"/>
              </w:rPr>
            </w:pPr>
            <w:r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Select code || ' - ' || name </w:t>
            </w:r>
            <w:proofErr w:type="gramStart"/>
            <w:r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from  </w:t>
            </w:r>
            <w:proofErr w:type="spellStart"/>
            <w:r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po</w:t>
            </w:r>
            <w:proofErr w:type="gramEnd"/>
            <w:r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_policy</w:t>
            </w:r>
            <w:proofErr w:type="spellEnd"/>
            <w:r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 where </w:t>
            </w:r>
            <w:proofErr w:type="spellStart"/>
            <w:r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po_policy_type_id</w:t>
            </w:r>
            <w:proofErr w:type="spellEnd"/>
            <w:r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 = (</w:t>
            </w:r>
            <w:proofErr w:type="gramStart"/>
            <w:r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select  </w:t>
            </w:r>
            <w:proofErr w:type="spellStart"/>
            <w:r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po</w:t>
            </w:r>
            <w:proofErr w:type="gramEnd"/>
            <w:r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_policy_type_id</w:t>
            </w:r>
            <w:proofErr w:type="spellEnd"/>
            <w:r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 </w:t>
            </w:r>
            <w:proofErr w:type="gramStart"/>
            <w:r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from  </w:t>
            </w:r>
            <w:proofErr w:type="spellStart"/>
            <w:r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po</w:t>
            </w:r>
            <w:proofErr w:type="gramEnd"/>
            <w:r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_policy_type</w:t>
            </w:r>
            <w:proofErr w:type="spellEnd"/>
            <w:r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 where code </w:t>
            </w:r>
            <w:proofErr w:type="gramStart"/>
            <w:r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= :</w:t>
            </w:r>
            <w:proofErr w:type="spellStart"/>
            <w:r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ma</w:t>
            </w:r>
            <w:proofErr w:type="gramEnd"/>
            <w:r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_template_sp</w:t>
            </w:r>
            <w:proofErr w:type="spellEnd"/>
            <w:r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 and status = 1) and </w:t>
            </w:r>
            <w:proofErr w:type="gramStart"/>
            <w:r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status !</w:t>
            </w:r>
            <w:proofErr w:type="gramEnd"/>
            <w:r w:rsidRPr="0031010B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= 0 order by code, name;</w:t>
            </w:r>
          </w:p>
        </w:tc>
      </w:tr>
      <w:tr w:rsidR="00F44B02" w:rsidRPr="00830E50" w14:paraId="08613F8F" w14:textId="77777777" w:rsidTr="00D00A95">
        <w:trPr>
          <w:trHeight w:val="253"/>
        </w:trPr>
        <w:tc>
          <w:tcPr>
            <w:tcW w:w="1191" w:type="dxa"/>
            <w:shd w:val="clear" w:color="auto" w:fill="DBE5F1"/>
          </w:tcPr>
          <w:p w14:paraId="56B55722" w14:textId="77777777" w:rsidR="00F44B02" w:rsidRPr="00830E50" w:rsidRDefault="00F44B02" w:rsidP="007768FC">
            <w:pPr>
              <w:pStyle w:val="ListParagraph"/>
              <w:numPr>
                <w:ilvl w:val="0"/>
                <w:numId w:val="92"/>
              </w:numPr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320" w:type="dxa"/>
            <w:shd w:val="clear" w:color="auto" w:fill="DBE5F1"/>
          </w:tcPr>
          <w:p w14:paraId="05DC9E5A" w14:textId="77777777" w:rsidR="00F44B02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truyền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vào</w:t>
            </w:r>
            <w:proofErr w:type="spellEnd"/>
          </w:p>
          <w:p w14:paraId="7BB3A4DB" w14:textId="77777777" w:rsidR="00F44B02" w:rsidRPr="0059566A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>Select p.</w:t>
            </w:r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>* ,</w:t>
            </w:r>
            <w:proofErr w:type="gramEnd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t.name</w:t>
            </w:r>
          </w:p>
          <w:p w14:paraId="35C84E4F" w14:textId="77777777" w:rsidR="00F44B02" w:rsidRPr="0059566A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lastRenderedPageBreak/>
              <w:tab/>
              <w:t xml:space="preserve">from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>po_policy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p,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>po_policy_type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t</w:t>
            </w:r>
          </w:p>
          <w:p w14:paraId="60710424" w14:textId="77777777" w:rsidR="00F44B02" w:rsidRPr="0059566A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ab/>
              <w:t>where 1=1</w:t>
            </w:r>
          </w:p>
          <w:p w14:paraId="6AB8B1F1" w14:textId="77777777" w:rsidR="00F44B02" w:rsidRPr="0059566A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ab/>
              <w:t xml:space="preserve">and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>p.po_policy_type_id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=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>t.po_policy_type_id</w:t>
            </w:r>
            <w:proofErr w:type="spellEnd"/>
          </w:p>
          <w:p w14:paraId="4A8F54B9" w14:textId="77777777" w:rsidR="00F44B02" w:rsidRPr="0059566A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ab/>
              <w:t xml:space="preserve">and </w:t>
            </w:r>
            <w:proofErr w:type="spellStart"/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>p.status</w:t>
            </w:r>
            <w:proofErr w:type="spellEnd"/>
            <w:proofErr w:type="gramEnd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&lt;&gt;0 and </w:t>
            </w:r>
            <w:proofErr w:type="spellStart"/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>t.status</w:t>
            </w:r>
            <w:proofErr w:type="spellEnd"/>
            <w:proofErr w:type="gramEnd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= 1</w:t>
            </w:r>
          </w:p>
          <w:p w14:paraId="77B225CE" w14:textId="77777777" w:rsidR="00F44B02" w:rsidRPr="00830E50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ab/>
              <w:t xml:space="preserve">and </w:t>
            </w:r>
            <w:proofErr w:type="spellStart"/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>t.code</w:t>
            </w:r>
            <w:proofErr w:type="spellEnd"/>
            <w:proofErr w:type="gramEnd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>= :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>policyTypeCode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 ---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template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truyền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vào</w:t>
            </w:r>
            <w:proofErr w:type="spellEnd"/>
          </w:p>
        </w:tc>
      </w:tr>
      <w:tr w:rsidR="00F44B02" w:rsidRPr="00830E50" w14:paraId="4E2B2402" w14:textId="77777777" w:rsidTr="00D00A95">
        <w:trPr>
          <w:trHeight w:val="253"/>
        </w:trPr>
        <w:tc>
          <w:tcPr>
            <w:tcW w:w="1191" w:type="dxa"/>
            <w:shd w:val="clear" w:color="auto" w:fill="DBE5F1"/>
          </w:tcPr>
          <w:p w14:paraId="15CFFDD6" w14:textId="77777777" w:rsidR="00F44B02" w:rsidRPr="00830E50" w:rsidRDefault="00F44B02" w:rsidP="007768FC">
            <w:pPr>
              <w:pStyle w:val="ListParagraph"/>
              <w:numPr>
                <w:ilvl w:val="0"/>
                <w:numId w:val="92"/>
              </w:numPr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320" w:type="dxa"/>
            <w:shd w:val="clear" w:color="auto" w:fill="DBE5F1"/>
          </w:tcPr>
          <w:p w14:paraId="6749A6A6" w14:textId="77777777" w:rsidR="00F44B02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Nếu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chọn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dịch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vụ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TelService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Dcom,M</w:t>
            </w:r>
            <w:proofErr w:type="gram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2</w:t>
            </w:r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M,Mobile</w:t>
            </w:r>
            <w:proofErr w:type="gramEnd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:</w:t>
            </w:r>
          </w:p>
          <w:p w14:paraId="0F8B1915" w14:textId="77777777" w:rsidR="00F44B02" w:rsidRPr="0059566A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Kiểm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tra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template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có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trong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cấu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hình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option_</w:t>
            </w:r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set.code</w:t>
            </w:r>
            <w:proofErr w:type="spellEnd"/>
            <w:proofErr w:type="gram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='TEL_SERVICE_POLICY'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không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?</w:t>
            </w:r>
          </w:p>
          <w:p w14:paraId="664DE7E2" w14:textId="77777777" w:rsidR="00F44B02" w:rsidRPr="0059566A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SQL1:</w:t>
            </w:r>
          </w:p>
          <w:p w14:paraId="55C5BE37" w14:textId="77777777" w:rsidR="00F44B02" w:rsidRPr="0059566A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select ov.name,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ov.value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, </w:t>
            </w:r>
            <w:proofErr w:type="spellStart"/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ov.description</w:t>
            </w:r>
            <w:proofErr w:type="spellEnd"/>
            <w:proofErr w:type="gram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from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po_option_set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os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,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po_option_set_value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ov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</w:p>
          <w:p w14:paraId="1E1F1A27" w14:textId="77777777" w:rsidR="00F44B02" w:rsidRPr="0059566A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where </w:t>
            </w:r>
            <w:proofErr w:type="spellStart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os.po_option_set_id</w:t>
            </w:r>
            <w:proofErr w:type="spellEnd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= </w:t>
            </w:r>
            <w:proofErr w:type="spellStart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ov.po_option_set_id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</w:p>
          <w:p w14:paraId="2A3AF94D" w14:textId="77777777" w:rsidR="00F44B02" w:rsidRPr="0059566A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and </w:t>
            </w:r>
            <w:proofErr w:type="spellStart"/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ov.status</w:t>
            </w:r>
            <w:proofErr w:type="spellEnd"/>
            <w:proofErr w:type="gram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=1 and </w:t>
            </w:r>
            <w:proofErr w:type="spellStart"/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os.status</w:t>
            </w:r>
            <w:proofErr w:type="spellEnd"/>
            <w:proofErr w:type="gram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=1 and </w:t>
            </w:r>
            <w:proofErr w:type="spellStart"/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os.code</w:t>
            </w:r>
            <w:proofErr w:type="spellEnd"/>
            <w:proofErr w:type="gram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= 'TEL_SERVICE_POLICY'</w:t>
            </w:r>
          </w:p>
          <w:p w14:paraId="337ABC1E" w14:textId="77777777" w:rsidR="00F44B02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and ov.name </w:t>
            </w:r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= </w:t>
            </w:r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>: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>policyTypeCode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;  ---</w:t>
            </w:r>
            <w:proofErr w:type="spellStart"/>
            <w:proofErr w:type="gram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mã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template</w:t>
            </w:r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phẩm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truyền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vào</w:t>
            </w:r>
            <w:proofErr w:type="spellEnd"/>
          </w:p>
          <w:p w14:paraId="068F86C5" w14:textId="77777777" w:rsidR="00F44B02" w:rsidRPr="0059566A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Nếu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template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không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có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trong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cấu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hình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thì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mặc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định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dịch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vụ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= Mobile</w:t>
            </w:r>
          </w:p>
          <w:p w14:paraId="4B31EC10" w14:textId="77777777" w:rsidR="00F44B02" w:rsidRPr="0059566A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Nếu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chọn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Dịch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vụ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= Mobile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thì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tục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thực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check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điều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theo</w:t>
            </w:r>
            <w:proofErr w:type="spellEnd"/>
          </w:p>
          <w:p w14:paraId="5539FA01" w14:textId="77777777" w:rsidR="00F44B02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Nếu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chọn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Dịch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vụ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!</w:t>
            </w:r>
            <w:proofErr w:type="gram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= Mobile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thì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kết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thúc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,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trả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về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thông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báo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: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Không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tìm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thấy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sản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phẩm</w:t>
            </w:r>
            <w:proofErr w:type="spellEnd"/>
          </w:p>
          <w:p w14:paraId="2C38CA30" w14:textId="77777777" w:rsidR="00F44B02" w:rsidRPr="0059566A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Nếu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template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truyền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vào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nằm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trong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cấu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hình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thì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lấy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value(</w:t>
            </w:r>
            <w:proofErr w:type="gram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ở SQL1</w:t>
            </w:r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),description</w:t>
            </w:r>
            <w:proofErr w:type="gram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(ở SQL1)</w:t>
            </w:r>
          </w:p>
          <w:p w14:paraId="19B15467" w14:textId="77777777" w:rsidR="00F44B02" w:rsidRPr="0059566A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lastRenderedPageBreak/>
              <w:tab/>
              <w:t>SQL2:</w:t>
            </w:r>
          </w:p>
          <w:p w14:paraId="42FFB967" w14:textId="77777777" w:rsidR="00F44B02" w:rsidRPr="0059566A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  <w:t xml:space="preserve">select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ov.value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from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po_option_set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os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,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po_option_set_value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ov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</w:p>
          <w:p w14:paraId="677870EB" w14:textId="77777777" w:rsidR="00F44B02" w:rsidRPr="0059566A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</w:r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where </w:t>
            </w:r>
            <w:proofErr w:type="spellStart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os.po_option_set_id</w:t>
            </w:r>
            <w:proofErr w:type="spellEnd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= </w:t>
            </w:r>
            <w:proofErr w:type="spellStart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ov.po_option_set_id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</w:p>
          <w:p w14:paraId="1290D2AC" w14:textId="77777777" w:rsidR="00F44B02" w:rsidRPr="0059566A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  <w:t xml:space="preserve">and </w:t>
            </w:r>
            <w:proofErr w:type="spellStart"/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ov.status</w:t>
            </w:r>
            <w:proofErr w:type="spellEnd"/>
            <w:proofErr w:type="gram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=1 and </w:t>
            </w:r>
            <w:proofErr w:type="spellStart"/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os.status</w:t>
            </w:r>
            <w:proofErr w:type="spellEnd"/>
            <w:proofErr w:type="gram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=1 and </w:t>
            </w:r>
            <w:proofErr w:type="spellStart"/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os.code</w:t>
            </w:r>
            <w:proofErr w:type="spellEnd"/>
            <w:proofErr w:type="gram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= :value</w:t>
            </w:r>
            <w:proofErr w:type="gram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-- (value ở SQL1)</w:t>
            </w:r>
          </w:p>
          <w:p w14:paraId="58EEC828" w14:textId="77777777" w:rsidR="00F44B02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  <w:t xml:space="preserve">and ov.name </w:t>
            </w:r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= :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TelService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;  ---</w:t>
            </w:r>
            <w:proofErr w:type="gram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dịch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vụ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đã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chọn</w:t>
            </w:r>
            <w:proofErr w:type="spellEnd"/>
          </w:p>
          <w:p w14:paraId="5B817ECC" w14:textId="77777777" w:rsidR="00F44B02" w:rsidRPr="00B6212E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Nếu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SQL2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không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trả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về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kết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quả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thì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kết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thúc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,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trả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về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thông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báo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: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Không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tìm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thấy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sản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phẩm</w:t>
            </w:r>
            <w:proofErr w:type="spellEnd"/>
          </w:p>
          <w:p w14:paraId="11EA30E7" w14:textId="77777777" w:rsidR="00F44B02" w:rsidRPr="00B6212E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Nếu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SQL2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trả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về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kết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quả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thì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:</w:t>
            </w:r>
          </w:p>
          <w:p w14:paraId="6062CAC2" w14:textId="4E6F549B" w:rsidR="00F44B02" w:rsidRPr="00B6212E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</w:r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Nếu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description</w:t>
            </w:r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(ở SQL1)</w:t>
            </w:r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= 'LIKE'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sung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SQL step </w:t>
            </w:r>
            <w:r w:rsid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:</w:t>
            </w:r>
          </w:p>
          <w:p w14:paraId="49096133" w14:textId="77777777" w:rsidR="00F44B02" w:rsidRPr="00B6212E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</w:r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  <w:t xml:space="preserve">and exists (select 1 from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po_policy_use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where status =1 </w:t>
            </w:r>
          </w:p>
          <w:p w14:paraId="07E2AA83" w14:textId="77777777" w:rsidR="00F44B02" w:rsidRPr="0031010B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</w:r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</w:r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  <w:t xml:space="preserve">and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po_property_id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= (select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po_property_id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from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po_property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where status = 1 and code =:</w:t>
            </w:r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value) --value ở SQL1</w:t>
            </w:r>
          </w:p>
          <w:p w14:paraId="1DB413EC" w14:textId="77777777" w:rsidR="00F44B02" w:rsidRPr="0031010B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</w:r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</w:r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  <w:t xml:space="preserve">and </w:t>
            </w:r>
            <w:proofErr w:type="gramStart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( '</w:t>
            </w:r>
            <w:proofErr w:type="gramEnd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,'||</w:t>
            </w:r>
            <w:proofErr w:type="spellStart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value_clob</w:t>
            </w:r>
            <w:proofErr w:type="spellEnd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||',' LIKE ','||:value1||','</w:t>
            </w:r>
          </w:p>
          <w:p w14:paraId="206CFE48" w14:textId="77777777" w:rsidR="00F44B02" w:rsidRPr="0031010B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</w:r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</w:r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</w:r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  <w:t>or ','||</w:t>
            </w:r>
            <w:proofErr w:type="spellStart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value_clob</w:t>
            </w:r>
            <w:proofErr w:type="spellEnd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||',' LIKE ','||:value2||','</w:t>
            </w:r>
          </w:p>
          <w:p w14:paraId="1063D6D1" w14:textId="77777777" w:rsidR="00F44B02" w:rsidRPr="0031010B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</w:r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</w:r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</w:r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  <w:t>or ','||</w:t>
            </w:r>
            <w:proofErr w:type="spellStart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value_clob</w:t>
            </w:r>
            <w:proofErr w:type="spellEnd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||',' LIKE ','|</w:t>
            </w:r>
            <w:proofErr w:type="gramStart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|:</w:t>
            </w:r>
            <w:proofErr w:type="spellStart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valuen</w:t>
            </w:r>
            <w:proofErr w:type="spellEnd"/>
            <w:proofErr w:type="gramEnd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||',</w:t>
            </w:r>
            <w:proofErr w:type="gramStart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')   </w:t>
            </w:r>
            <w:proofErr w:type="gramEnd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---</w:t>
            </w:r>
            <w:proofErr w:type="spellStart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từng</w:t>
            </w:r>
            <w:proofErr w:type="spellEnd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giá</w:t>
            </w:r>
            <w:proofErr w:type="spellEnd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trị</w:t>
            </w:r>
            <w:proofErr w:type="spellEnd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value ở SQL2</w:t>
            </w:r>
          </w:p>
          <w:p w14:paraId="6134CE6A" w14:textId="77777777" w:rsidR="00F44B02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</w:r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</w:r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</w:r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ab/>
              <w:t>)</w:t>
            </w:r>
          </w:p>
          <w:p w14:paraId="41DFA514" w14:textId="474D3C0D" w:rsidR="00F44B02" w:rsidRPr="00B6212E" w:rsidRDefault="00F44B02" w:rsidP="00D00A95">
            <w:pPr>
              <w:ind w:left="144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Nếu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description &lt;&gt; 'LIKE'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sung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SQL step </w:t>
            </w:r>
            <w:r w:rsid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:</w:t>
            </w:r>
          </w:p>
          <w:p w14:paraId="3BCCD1AC" w14:textId="77777777" w:rsidR="00F44B02" w:rsidRPr="00B6212E" w:rsidRDefault="00F44B02" w:rsidP="00D00A95">
            <w:pPr>
              <w:ind w:left="144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and exists (select 1 from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po_policy_use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where status =1 </w:t>
            </w:r>
          </w:p>
          <w:p w14:paraId="3B94926B" w14:textId="77777777" w:rsidR="00F44B02" w:rsidRPr="0031010B" w:rsidRDefault="00F44B02" w:rsidP="00D00A95">
            <w:pPr>
              <w:ind w:left="144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lastRenderedPageBreak/>
              <w:tab/>
              <w:t xml:space="preserve">and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po_property_id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= (select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po_property_id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from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po_property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where status = 1 and code =:</w:t>
            </w:r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value) --value ở SQL1</w:t>
            </w:r>
          </w:p>
          <w:p w14:paraId="4DC1F208" w14:textId="77777777" w:rsidR="00F44B02" w:rsidRPr="0031010B" w:rsidRDefault="00F44B02" w:rsidP="00D00A95">
            <w:pPr>
              <w:ind w:left="216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proofErr w:type="gramStart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and  (</w:t>
            </w:r>
            <w:proofErr w:type="spellStart"/>
            <w:proofErr w:type="gramEnd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value_clob</w:t>
            </w:r>
            <w:proofErr w:type="spellEnd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gramStart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like :value</w:t>
            </w:r>
            <w:proofErr w:type="gramEnd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1 or </w:t>
            </w:r>
            <w:proofErr w:type="spellStart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value_clob</w:t>
            </w:r>
            <w:proofErr w:type="spellEnd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gramStart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like :value</w:t>
            </w:r>
            <w:proofErr w:type="gramEnd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2… or </w:t>
            </w:r>
            <w:proofErr w:type="spellStart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value_clob</w:t>
            </w:r>
            <w:proofErr w:type="spellEnd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gramStart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like :</w:t>
            </w:r>
            <w:proofErr w:type="spellStart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valuen</w:t>
            </w:r>
            <w:proofErr w:type="spellEnd"/>
            <w:proofErr w:type="gramEnd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) ---</w:t>
            </w:r>
            <w:proofErr w:type="spellStart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từng</w:t>
            </w:r>
            <w:proofErr w:type="spellEnd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giá</w:t>
            </w:r>
            <w:proofErr w:type="spellEnd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</w:t>
            </w:r>
            <w:proofErr w:type="spellStart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trị</w:t>
            </w:r>
            <w:proofErr w:type="spellEnd"/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 xml:space="preserve"> value ở SQL2</w:t>
            </w:r>
          </w:p>
          <w:p w14:paraId="246EEA9C" w14:textId="77777777" w:rsidR="00F44B02" w:rsidRPr="00830E50" w:rsidRDefault="00F44B02" w:rsidP="00D00A95">
            <w:pPr>
              <w:ind w:left="2880"/>
              <w:jc w:val="both"/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</w:pPr>
            <w:r w:rsidRPr="0031010B">
              <w:rPr>
                <w:rFonts w:ascii="Times New Roman" w:eastAsia="Times New Roman" w:hAnsi="Times New Roman" w:cs="Times New Roman"/>
                <w:iCs/>
                <w:spacing w:val="-4"/>
                <w:szCs w:val="24"/>
              </w:rPr>
              <w:t>)</w:t>
            </w:r>
          </w:p>
        </w:tc>
      </w:tr>
      <w:tr w:rsidR="00F44B02" w:rsidRPr="00830E50" w14:paraId="68384942" w14:textId="77777777" w:rsidTr="00D00A95">
        <w:trPr>
          <w:trHeight w:val="253"/>
        </w:trPr>
        <w:tc>
          <w:tcPr>
            <w:tcW w:w="1191" w:type="dxa"/>
            <w:shd w:val="clear" w:color="auto" w:fill="DBE5F1"/>
          </w:tcPr>
          <w:p w14:paraId="6811498D" w14:textId="77777777" w:rsidR="00F44B02" w:rsidRPr="00830E50" w:rsidRDefault="00F44B02" w:rsidP="007768FC">
            <w:pPr>
              <w:pStyle w:val="ListParagraph"/>
              <w:numPr>
                <w:ilvl w:val="0"/>
                <w:numId w:val="92"/>
              </w:numPr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320" w:type="dxa"/>
            <w:shd w:val="clear" w:color="auto" w:fill="DBE5F1"/>
          </w:tcPr>
          <w:p w14:paraId="7A3F847B" w14:textId="6611059D" w:rsidR="00F44B02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sung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SQL step </w:t>
            </w:r>
            <w:r w:rsidR="0031010B">
              <w:rPr>
                <w:rFonts w:ascii="Times New Roman" w:eastAsia="Times New Roman" w:hAnsi="Times New Roman" w:cs="Times New Roman"/>
                <w:iCs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iCs/>
                <w:szCs w:val="24"/>
              </w:rPr>
              <w:t>:</w:t>
            </w:r>
          </w:p>
          <w:p w14:paraId="71CA4FDA" w14:textId="77777777" w:rsidR="00F44B02" w:rsidRPr="00B6212E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>Nếu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>Trạng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>thái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=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>Đã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>triển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>khai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>thì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>:</w:t>
            </w:r>
          </w:p>
          <w:p w14:paraId="7966510F" w14:textId="77777777" w:rsidR="00F44B02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ab/>
              <w:t xml:space="preserve">AND EXISTS (Select 1 from PO_POLICY_VERSION where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>po_policy_id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=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>p.po_policy_id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>)</w:t>
            </w:r>
          </w:p>
          <w:p w14:paraId="654097D2" w14:textId="77777777" w:rsidR="00F44B02" w:rsidRPr="00B6212E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>Nếu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>Trạng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>thái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=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>Đang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>khai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>báo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>thì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>:</w:t>
            </w:r>
          </w:p>
          <w:p w14:paraId="7A0D385D" w14:textId="77777777" w:rsidR="00F44B02" w:rsidRPr="00830E50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ab/>
              <w:t xml:space="preserve">AND NOT EXISTS (Select 1 from PO_POLICY_VERSION where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>po_policy_id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= </w:t>
            </w:r>
            <w:proofErr w:type="spellStart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>p.po_policy_id</w:t>
            </w:r>
            <w:proofErr w:type="spellEnd"/>
            <w:r w:rsidRPr="00B6212E">
              <w:rPr>
                <w:rFonts w:ascii="Times New Roman" w:eastAsia="Times New Roman" w:hAnsi="Times New Roman" w:cs="Times New Roman"/>
                <w:iCs/>
                <w:szCs w:val="24"/>
              </w:rPr>
              <w:t>)</w:t>
            </w:r>
          </w:p>
        </w:tc>
      </w:tr>
      <w:tr w:rsidR="00F44B02" w:rsidRPr="00830E50" w14:paraId="020C2C87" w14:textId="77777777" w:rsidTr="00D00A95">
        <w:trPr>
          <w:trHeight w:val="253"/>
        </w:trPr>
        <w:tc>
          <w:tcPr>
            <w:tcW w:w="1191" w:type="dxa"/>
            <w:shd w:val="clear" w:color="auto" w:fill="DBE5F1"/>
          </w:tcPr>
          <w:p w14:paraId="525F6462" w14:textId="77777777" w:rsidR="00F44B02" w:rsidRPr="00830E50" w:rsidRDefault="00F44B02" w:rsidP="007768FC">
            <w:pPr>
              <w:pStyle w:val="ListParagraph"/>
              <w:numPr>
                <w:ilvl w:val="0"/>
                <w:numId w:val="92"/>
              </w:numPr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320" w:type="dxa"/>
            <w:shd w:val="clear" w:color="auto" w:fill="DBE5F1"/>
          </w:tcPr>
          <w:p w14:paraId="309AE3A9" w14:textId="4E961A52" w:rsidR="00F44B02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user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sung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SQL step </w:t>
            </w:r>
            <w:r w:rsidR="0031010B">
              <w:rPr>
                <w:rFonts w:ascii="Times New Roman" w:eastAsia="Times New Roman" w:hAnsi="Times New Roman" w:cs="Times New Roman"/>
                <w:iCs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iCs/>
                <w:szCs w:val="24"/>
              </w:rPr>
              <w:t>:</w:t>
            </w:r>
          </w:p>
          <w:p w14:paraId="411C9EFD" w14:textId="77777777" w:rsidR="00F44B02" w:rsidRPr="00830E50" w:rsidRDefault="00F44B02" w:rsidP="00D00A95">
            <w:pPr>
              <w:ind w:left="72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AND </w:t>
            </w:r>
            <w:proofErr w:type="spellStart"/>
            <w:proofErr w:type="gram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p.create</w:t>
            </w:r>
            <w:proofErr w:type="gram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_user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in </w:t>
            </w:r>
            <w:proofErr w:type="gram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(: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listCreateUser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)  ---</w:t>
            </w:r>
            <w:proofErr w:type="gram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list user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khai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báo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truyền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vào</w:t>
            </w:r>
            <w:proofErr w:type="spellEnd"/>
          </w:p>
        </w:tc>
      </w:tr>
      <w:tr w:rsidR="00F44B02" w:rsidRPr="00830E50" w14:paraId="41C03D66" w14:textId="77777777" w:rsidTr="00D00A95">
        <w:trPr>
          <w:trHeight w:val="253"/>
        </w:trPr>
        <w:tc>
          <w:tcPr>
            <w:tcW w:w="1191" w:type="dxa"/>
            <w:shd w:val="clear" w:color="auto" w:fill="DBE5F1"/>
          </w:tcPr>
          <w:p w14:paraId="2814D7A3" w14:textId="77777777" w:rsidR="00F44B02" w:rsidRPr="00830E50" w:rsidRDefault="00F44B02" w:rsidP="007768FC">
            <w:pPr>
              <w:pStyle w:val="ListParagraph"/>
              <w:numPr>
                <w:ilvl w:val="0"/>
                <w:numId w:val="92"/>
              </w:numPr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320" w:type="dxa"/>
            <w:shd w:val="clear" w:color="auto" w:fill="DBE5F1"/>
          </w:tcPr>
          <w:p w14:paraId="42A16295" w14:textId="192ED70B" w:rsidR="00F44B02" w:rsidRPr="008F14B2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thời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gian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sung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SQL step </w:t>
            </w:r>
            <w:r w:rsidR="0031010B">
              <w:rPr>
                <w:rFonts w:ascii="Times New Roman" w:eastAsia="Times New Roman" w:hAnsi="Times New Roman" w:cs="Times New Roman"/>
                <w:iCs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iCs/>
                <w:szCs w:val="24"/>
              </w:rPr>
              <w:t>:</w:t>
            </w:r>
          </w:p>
          <w:p w14:paraId="444FBADB" w14:textId="77777777" w:rsidR="00F44B02" w:rsidRPr="00830E50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ab/>
              <w:t xml:space="preserve">AND </w:t>
            </w:r>
            <w:proofErr w:type="spellStart"/>
            <w:proofErr w:type="gram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p.create</w:t>
            </w:r>
            <w:proofErr w:type="gram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_datetime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&gt;=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trunc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(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to_date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(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strCreateFromDate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,'dd/mm/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yyyy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'))</w:t>
            </w:r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</w:p>
        </w:tc>
      </w:tr>
      <w:tr w:rsidR="00F44B02" w:rsidRPr="00830E50" w14:paraId="16BA78F9" w14:textId="77777777" w:rsidTr="00D00A95">
        <w:trPr>
          <w:trHeight w:val="253"/>
        </w:trPr>
        <w:tc>
          <w:tcPr>
            <w:tcW w:w="1191" w:type="dxa"/>
            <w:shd w:val="clear" w:color="auto" w:fill="DBE5F1"/>
          </w:tcPr>
          <w:p w14:paraId="070043BB" w14:textId="77777777" w:rsidR="00F44B02" w:rsidRPr="00830E50" w:rsidRDefault="00F44B02" w:rsidP="007768FC">
            <w:pPr>
              <w:pStyle w:val="ListParagraph"/>
              <w:numPr>
                <w:ilvl w:val="0"/>
                <w:numId w:val="92"/>
              </w:numPr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320" w:type="dxa"/>
            <w:shd w:val="clear" w:color="auto" w:fill="DBE5F1"/>
          </w:tcPr>
          <w:p w14:paraId="30330FF6" w14:textId="554389A9" w:rsidR="00F44B02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sung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SQL step </w:t>
            </w:r>
            <w:r w:rsidR="0031010B">
              <w:rPr>
                <w:rFonts w:ascii="Times New Roman" w:eastAsia="Times New Roman" w:hAnsi="Times New Roman" w:cs="Times New Roman"/>
                <w:iCs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iCs/>
                <w:szCs w:val="24"/>
              </w:rPr>
              <w:t>:</w:t>
            </w:r>
          </w:p>
          <w:p w14:paraId="31F81E98" w14:textId="77777777" w:rsidR="00F44B02" w:rsidRPr="00830E50" w:rsidRDefault="00F44B02" w:rsidP="00D00A95">
            <w:pPr>
              <w:ind w:left="72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AND </w:t>
            </w:r>
            <w:proofErr w:type="spellStart"/>
            <w:proofErr w:type="gram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p.create</w:t>
            </w:r>
            <w:proofErr w:type="gram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_datetime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&lt;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trunc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(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to_date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(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strCreateToDate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,'dd/mm/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yyyy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'</w:t>
            </w:r>
            <w:proofErr w:type="gram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))+</w:t>
            </w:r>
            <w:proofErr w:type="gram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1</w:t>
            </w:r>
          </w:p>
        </w:tc>
      </w:tr>
      <w:tr w:rsidR="00F44B02" w:rsidRPr="00830E50" w14:paraId="2E357193" w14:textId="77777777" w:rsidTr="00D00A95">
        <w:trPr>
          <w:trHeight w:val="253"/>
        </w:trPr>
        <w:tc>
          <w:tcPr>
            <w:tcW w:w="1191" w:type="dxa"/>
            <w:shd w:val="clear" w:color="auto" w:fill="DBE5F1"/>
          </w:tcPr>
          <w:p w14:paraId="0ABFB470" w14:textId="77777777" w:rsidR="00F44B02" w:rsidRPr="00830E50" w:rsidRDefault="00F44B02" w:rsidP="007768FC">
            <w:pPr>
              <w:pStyle w:val="ListParagraph"/>
              <w:numPr>
                <w:ilvl w:val="0"/>
                <w:numId w:val="92"/>
              </w:numPr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320" w:type="dxa"/>
            <w:shd w:val="clear" w:color="auto" w:fill="DBE5F1"/>
          </w:tcPr>
          <w:p w14:paraId="7779E734" w14:textId="2A06DFDD" w:rsidR="00F44B02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sung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SQL step </w:t>
            </w:r>
            <w:r w:rsidR="0031010B">
              <w:rPr>
                <w:rFonts w:ascii="Times New Roman" w:eastAsia="Times New Roman" w:hAnsi="Times New Roman" w:cs="Times New Roman"/>
                <w:iCs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iCs/>
                <w:szCs w:val="24"/>
              </w:rPr>
              <w:t>:</w:t>
            </w:r>
          </w:p>
          <w:p w14:paraId="1AA7B0C7" w14:textId="77777777" w:rsidR="00F44B02" w:rsidRDefault="00F44B02" w:rsidP="00D00A95">
            <w:pPr>
              <w:ind w:left="72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AND (select min(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create_datetime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from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po_policy_version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where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po_policy_id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=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p.po_policy_id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group by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po_policy_id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)&gt;=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trunc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(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to_date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(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strFromDate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,'dd/mm/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yyyy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'))</w:t>
            </w:r>
          </w:p>
        </w:tc>
      </w:tr>
      <w:tr w:rsidR="00F44B02" w:rsidRPr="00830E50" w14:paraId="7C4C9ADD" w14:textId="77777777" w:rsidTr="00D00A95">
        <w:trPr>
          <w:trHeight w:val="253"/>
        </w:trPr>
        <w:tc>
          <w:tcPr>
            <w:tcW w:w="1191" w:type="dxa"/>
            <w:shd w:val="clear" w:color="auto" w:fill="DBE5F1"/>
          </w:tcPr>
          <w:p w14:paraId="5352DF7B" w14:textId="77777777" w:rsidR="00F44B02" w:rsidRPr="00830E50" w:rsidRDefault="00F44B02" w:rsidP="007768FC">
            <w:pPr>
              <w:pStyle w:val="ListParagraph"/>
              <w:numPr>
                <w:ilvl w:val="0"/>
                <w:numId w:val="92"/>
              </w:numPr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320" w:type="dxa"/>
            <w:shd w:val="clear" w:color="auto" w:fill="DBE5F1"/>
          </w:tcPr>
          <w:p w14:paraId="2D544BAD" w14:textId="3EFEDEEC" w:rsidR="00F44B02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sung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SQL step </w:t>
            </w:r>
            <w:r w:rsidR="0031010B">
              <w:rPr>
                <w:rFonts w:ascii="Times New Roman" w:eastAsia="Times New Roman" w:hAnsi="Times New Roman" w:cs="Times New Roman"/>
                <w:iCs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iCs/>
                <w:szCs w:val="24"/>
              </w:rPr>
              <w:t>:</w:t>
            </w:r>
          </w:p>
          <w:p w14:paraId="15E7E519" w14:textId="77777777" w:rsidR="00F44B02" w:rsidRDefault="00F44B02" w:rsidP="00D00A95">
            <w:pPr>
              <w:ind w:left="72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AND (select min(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create_datetime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from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po_policy_version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where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po_policy_id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=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p.po_policy_id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group by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po_policy_</w:t>
            </w:r>
            <w:proofErr w:type="gram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id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)&lt;</w:t>
            </w:r>
            <w:proofErr w:type="gram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trunc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(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to_date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(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strToDate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,'dd/mm/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yyyy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')) + 1</w:t>
            </w:r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ab/>
            </w:r>
          </w:p>
        </w:tc>
      </w:tr>
      <w:tr w:rsidR="00222C38" w:rsidRPr="00830E50" w14:paraId="0FA422C5" w14:textId="77777777" w:rsidTr="00D00A95">
        <w:trPr>
          <w:trHeight w:val="253"/>
        </w:trPr>
        <w:tc>
          <w:tcPr>
            <w:tcW w:w="1191" w:type="dxa"/>
            <w:shd w:val="clear" w:color="auto" w:fill="DBE5F1"/>
          </w:tcPr>
          <w:p w14:paraId="1DABA55E" w14:textId="77777777" w:rsidR="00222C38" w:rsidRPr="00222C38" w:rsidRDefault="00222C38" w:rsidP="007768FC">
            <w:pPr>
              <w:pStyle w:val="ListParagraph"/>
              <w:numPr>
                <w:ilvl w:val="0"/>
                <w:numId w:val="92"/>
              </w:numPr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3320" w:type="dxa"/>
            <w:shd w:val="clear" w:color="auto" w:fill="DBE5F1"/>
          </w:tcPr>
          <w:p w14:paraId="7C49DA93" w14:textId="370A1E37" w:rsidR="00222C38" w:rsidRPr="00222C38" w:rsidRDefault="00222C38" w:rsidP="00222C38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</w:pPr>
            <w:proofErr w:type="spellStart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Nếu</w:t>
            </w:r>
            <w:proofErr w:type="spellEnd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 </w:t>
            </w:r>
            <w:proofErr w:type="spellStart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nhập</w:t>
            </w:r>
            <w:proofErr w:type="spellEnd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 </w:t>
            </w:r>
            <w:proofErr w:type="spellStart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chọn</w:t>
            </w:r>
            <w:proofErr w:type="spellEnd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 </w:t>
            </w:r>
            <w:proofErr w:type="spellStart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Mã</w:t>
            </w:r>
            <w:proofErr w:type="spellEnd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 </w:t>
            </w:r>
            <w:proofErr w:type="spellStart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sản</w:t>
            </w:r>
            <w:proofErr w:type="spellEnd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 </w:t>
            </w:r>
            <w:proofErr w:type="spellStart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phẩm</w:t>
            </w:r>
            <w:proofErr w:type="spellEnd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 </w:t>
            </w:r>
            <w:proofErr w:type="spellStart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thì</w:t>
            </w:r>
            <w:proofErr w:type="spellEnd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 </w:t>
            </w:r>
            <w:proofErr w:type="spellStart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bổ</w:t>
            </w:r>
            <w:proofErr w:type="spellEnd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 sung </w:t>
            </w:r>
            <w:proofErr w:type="spellStart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điều</w:t>
            </w:r>
            <w:proofErr w:type="spellEnd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 </w:t>
            </w:r>
            <w:proofErr w:type="spellStart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kiện</w:t>
            </w:r>
            <w:proofErr w:type="spellEnd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 </w:t>
            </w:r>
            <w:proofErr w:type="spellStart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vào</w:t>
            </w:r>
            <w:proofErr w:type="spellEnd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 SQL step 2:</w:t>
            </w:r>
          </w:p>
          <w:p w14:paraId="5CF3CA48" w14:textId="4FB03463" w:rsidR="00222C38" w:rsidRPr="00222C38" w:rsidRDefault="00222C38" w:rsidP="00222C38">
            <w:pPr>
              <w:ind w:left="720"/>
              <w:jc w:val="both"/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</w:pPr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AND </w:t>
            </w:r>
            <w:proofErr w:type="spellStart"/>
            <w:proofErr w:type="gramStart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p.CODE</w:t>
            </w:r>
            <w:proofErr w:type="spellEnd"/>
            <w:proofErr w:type="gramEnd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 </w:t>
            </w:r>
            <w:proofErr w:type="gramStart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= :CODE</w:t>
            </w:r>
            <w:proofErr w:type="gramEnd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  --- </w:t>
            </w:r>
            <w:proofErr w:type="spellStart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Mã</w:t>
            </w:r>
            <w:proofErr w:type="spellEnd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 </w:t>
            </w:r>
            <w:proofErr w:type="spellStart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sản</w:t>
            </w:r>
            <w:proofErr w:type="spellEnd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 </w:t>
            </w:r>
            <w:proofErr w:type="spellStart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phẩm</w:t>
            </w:r>
            <w:proofErr w:type="spellEnd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 </w:t>
            </w:r>
            <w:proofErr w:type="spellStart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truyền</w:t>
            </w:r>
            <w:proofErr w:type="spellEnd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 xml:space="preserve"> </w:t>
            </w:r>
            <w:proofErr w:type="spellStart"/>
            <w:r w:rsidRPr="00222C38">
              <w:rPr>
                <w:rFonts w:ascii="Times New Roman" w:eastAsia="Times New Roman" w:hAnsi="Times New Roman" w:cs="Times New Roman"/>
                <w:iCs/>
                <w:szCs w:val="24"/>
                <w:highlight w:val="yellow"/>
              </w:rPr>
              <w:t>vào</w:t>
            </w:r>
            <w:proofErr w:type="spellEnd"/>
          </w:p>
        </w:tc>
      </w:tr>
      <w:tr w:rsidR="00F44B02" w:rsidRPr="00830E50" w14:paraId="4CF70CA8" w14:textId="77777777" w:rsidTr="00D00A95">
        <w:trPr>
          <w:trHeight w:val="253"/>
        </w:trPr>
        <w:tc>
          <w:tcPr>
            <w:tcW w:w="1191" w:type="dxa"/>
            <w:shd w:val="clear" w:color="auto" w:fill="DBE5F1"/>
          </w:tcPr>
          <w:p w14:paraId="21DE05A0" w14:textId="77777777" w:rsidR="00F44B02" w:rsidRPr="00830E50" w:rsidRDefault="00F44B02" w:rsidP="007768FC">
            <w:pPr>
              <w:pStyle w:val="ListParagraph"/>
              <w:numPr>
                <w:ilvl w:val="0"/>
                <w:numId w:val="92"/>
              </w:numPr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320" w:type="dxa"/>
            <w:shd w:val="clear" w:color="auto" w:fill="DBE5F1"/>
          </w:tcPr>
          <w:p w14:paraId="5D8A8FFC" w14:textId="77777777" w:rsidR="00F44B02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SQL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phẩm</w:t>
            </w:r>
            <w:proofErr w:type="spellEnd"/>
          </w:p>
          <w:p w14:paraId="27C28D9E" w14:textId="77777777" w:rsidR="00F44B02" w:rsidRPr="0059566A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>Select p.</w:t>
            </w:r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>* ,</w:t>
            </w:r>
            <w:proofErr w:type="gramEnd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t.name</w:t>
            </w:r>
          </w:p>
          <w:p w14:paraId="6DBF9C6B" w14:textId="77777777" w:rsidR="00F44B02" w:rsidRPr="0059566A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ab/>
              <w:t xml:space="preserve">from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>po_policy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p,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>po_policy_type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t</w:t>
            </w:r>
          </w:p>
          <w:p w14:paraId="6AE0B3A6" w14:textId="77777777" w:rsidR="00F44B02" w:rsidRPr="0059566A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ab/>
              <w:t>where 1=1</w:t>
            </w:r>
          </w:p>
          <w:p w14:paraId="4958CE08" w14:textId="77777777" w:rsidR="00F44B02" w:rsidRPr="0059566A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ab/>
              <w:t xml:space="preserve">and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>p.po_policy_type_id</w:t>
            </w:r>
            <w:proofErr w:type="spellEnd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= 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>t.po_policy_type_id</w:t>
            </w:r>
            <w:proofErr w:type="spellEnd"/>
          </w:p>
          <w:p w14:paraId="6EE4E3F1" w14:textId="77777777" w:rsidR="00F44B02" w:rsidRPr="0059566A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ab/>
              <w:t xml:space="preserve">and </w:t>
            </w:r>
            <w:proofErr w:type="spellStart"/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>p.status</w:t>
            </w:r>
            <w:proofErr w:type="spellEnd"/>
            <w:proofErr w:type="gramEnd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&lt;&gt;0 and </w:t>
            </w:r>
            <w:proofErr w:type="spellStart"/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>t.status</w:t>
            </w:r>
            <w:proofErr w:type="spellEnd"/>
            <w:proofErr w:type="gramEnd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= 1</w:t>
            </w:r>
          </w:p>
          <w:p w14:paraId="5E0988FD" w14:textId="77777777" w:rsidR="00F44B02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ab/>
              <w:t xml:space="preserve">and </w:t>
            </w:r>
            <w:proofErr w:type="spellStart"/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>t.code</w:t>
            </w:r>
            <w:proofErr w:type="spellEnd"/>
            <w:proofErr w:type="gramEnd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gramStart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>= :</w:t>
            </w:r>
            <w:proofErr w:type="spellStart"/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>policyTypeCode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 ---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template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truyền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vào</w:t>
            </w:r>
            <w:proofErr w:type="spellEnd"/>
          </w:p>
          <w:p w14:paraId="2ED9363E" w14:textId="77777777" w:rsidR="00F44B02" w:rsidRDefault="00F44B02" w:rsidP="00D00A95">
            <w:pPr>
              <w:ind w:left="72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Cs w:val="24"/>
              </w:rPr>
              <w:t>…..</w:t>
            </w:r>
          </w:p>
          <w:p w14:paraId="5E02A451" w14:textId="77777777" w:rsidR="00F44B02" w:rsidRDefault="00F44B02" w:rsidP="00D00A95">
            <w:pPr>
              <w:ind w:left="72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Order by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p.</w:t>
            </w:r>
            <w:r w:rsidRPr="0059566A">
              <w:rPr>
                <w:rFonts w:ascii="Times New Roman" w:eastAsia="Times New Roman" w:hAnsi="Times New Roman" w:cs="Times New Roman"/>
                <w:iCs/>
                <w:szCs w:val="24"/>
              </w:rPr>
              <w:t>po_policy_type_id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p.po_policy_id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</w:p>
          <w:p w14:paraId="26668F52" w14:textId="77777777" w:rsidR="00F44B02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SQL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:</w:t>
            </w:r>
          </w:p>
          <w:p w14:paraId="4794F2BD" w14:textId="77777777" w:rsidR="00F44B02" w:rsidRDefault="00F44B02" w:rsidP="00D00A95">
            <w:pPr>
              <w:ind w:left="72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Error message: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thấy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phẩm</w:t>
            </w:r>
            <w:proofErr w:type="spellEnd"/>
          </w:p>
          <w:p w14:paraId="38310E1C" w14:textId="77777777" w:rsidR="00F44B02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SQL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step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theo</w:t>
            </w:r>
            <w:proofErr w:type="spellEnd"/>
          </w:p>
        </w:tc>
      </w:tr>
      <w:tr w:rsidR="00F44B02" w:rsidRPr="00830E50" w14:paraId="6AC8DBED" w14:textId="77777777" w:rsidTr="00D00A95">
        <w:trPr>
          <w:trHeight w:val="253"/>
        </w:trPr>
        <w:tc>
          <w:tcPr>
            <w:tcW w:w="1191" w:type="dxa"/>
            <w:shd w:val="clear" w:color="auto" w:fill="DBE5F1"/>
          </w:tcPr>
          <w:p w14:paraId="3CAD639F" w14:textId="77777777" w:rsidR="00F44B02" w:rsidRPr="00830E50" w:rsidRDefault="00F44B02" w:rsidP="007768FC">
            <w:pPr>
              <w:pStyle w:val="ListParagraph"/>
              <w:numPr>
                <w:ilvl w:val="0"/>
                <w:numId w:val="92"/>
              </w:numPr>
              <w:jc w:val="both"/>
              <w:rPr>
                <w:rFonts w:ascii="Times New Roman" w:eastAsia="SimSu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320" w:type="dxa"/>
            <w:shd w:val="clear" w:color="auto" w:fill="DBE5F1"/>
          </w:tcPr>
          <w:p w14:paraId="62D39563" w14:textId="38F663F4" w:rsidR="00F44B02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Lấy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danh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sách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thuộc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tính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cần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xuất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theo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danh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sách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sản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phẩm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ở </w:t>
            </w:r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step </w:t>
            </w:r>
            <w:r w:rsidR="00222C38">
              <w:rPr>
                <w:rFonts w:ascii="Times New Roman" w:eastAsia="Times New Roman" w:hAnsi="Times New Roman" w:cs="Times New Roman"/>
                <w:iCs/>
                <w:szCs w:val="24"/>
              </w:rPr>
              <w:t>10</w:t>
            </w:r>
          </w:p>
          <w:p w14:paraId="6A16F3DE" w14:textId="77777777" w:rsidR="00F44B02" w:rsidRPr="008F14B2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ab/>
              <w:t xml:space="preserve">select * from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po_policy_use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</w:p>
          <w:p w14:paraId="0D9683FD" w14:textId="77777777" w:rsidR="00F44B02" w:rsidRPr="008F14B2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ab/>
              <w:t>where status =1</w:t>
            </w:r>
          </w:p>
          <w:p w14:paraId="62522972" w14:textId="299C6ECA" w:rsidR="00F44B02" w:rsidRPr="008F14B2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ab/>
              <w:t xml:space="preserve">and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po_policy_id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in </w:t>
            </w:r>
            <w:proofErr w:type="gram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(: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listPolicyId</w:t>
            </w:r>
            <w:proofErr w:type="spellEnd"/>
            <w:proofErr w:type="gram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) ---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po_policy_id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ở </w:t>
            </w:r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SQL step </w:t>
            </w:r>
            <w:r w:rsidR="00222C38">
              <w:rPr>
                <w:rFonts w:ascii="Times New Roman" w:eastAsia="Times New Roman" w:hAnsi="Times New Roman" w:cs="Times New Roman"/>
                <w:iCs/>
                <w:szCs w:val="24"/>
              </w:rPr>
              <w:t>10</w:t>
            </w:r>
          </w:p>
          <w:p w14:paraId="050CDE86" w14:textId="77777777" w:rsidR="00F44B02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ab/>
              <w:t xml:space="preserve">and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po_property_id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in </w:t>
            </w:r>
            <w:proofErr w:type="gram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(: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listPropertyId</w:t>
            </w:r>
            <w:proofErr w:type="spellEnd"/>
            <w:proofErr w:type="gram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) ---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Cs w:val="24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list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thuộc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tính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cần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xuất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đã</w:t>
            </w:r>
            <w:proofErr w:type="spellEnd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 xml:space="preserve"> </w:t>
            </w:r>
            <w:proofErr w:type="spellStart"/>
            <w:r w:rsidRPr="008F14B2">
              <w:rPr>
                <w:rFonts w:ascii="Times New Roman" w:eastAsia="Times New Roman" w:hAnsi="Times New Roman" w:cs="Times New Roman"/>
                <w:iCs/>
                <w:szCs w:val="24"/>
              </w:rPr>
              <w:t>chọn</w:t>
            </w:r>
            <w:proofErr w:type="spellEnd"/>
          </w:p>
          <w:p w14:paraId="59C16191" w14:textId="77777777" w:rsidR="00F44B02" w:rsidRDefault="00F44B02" w:rsidP="00D00A95">
            <w:pPr>
              <w:ind w:left="0"/>
              <w:jc w:val="both"/>
              <w:rPr>
                <w:rFonts w:ascii="Times New Roman" w:eastAsia="Times New Roman" w:hAnsi="Times New Roman" w:cs="Times New Roman"/>
                <w:iCs/>
                <w:szCs w:val="24"/>
              </w:rPr>
            </w:pPr>
            <w:r w:rsidRPr="00042F15">
              <w:rPr>
                <w:rFonts w:ascii="Times New Roman" w:eastAsia="Times New Roman" w:hAnsi="Times New Roman" w:cs="Times New Roman"/>
                <w:iCs/>
                <w:szCs w:val="24"/>
              </w:rPr>
              <w:tab/>
              <w:t xml:space="preserve">order by </w:t>
            </w:r>
            <w:proofErr w:type="spellStart"/>
            <w:r w:rsidRPr="00042F15">
              <w:rPr>
                <w:rFonts w:ascii="Times New Roman" w:eastAsia="Times New Roman" w:hAnsi="Times New Roman" w:cs="Times New Roman"/>
                <w:iCs/>
                <w:szCs w:val="24"/>
              </w:rPr>
              <w:t>po_policy_id</w:t>
            </w:r>
            <w:proofErr w:type="spellEnd"/>
            <w:r w:rsidRPr="00042F15">
              <w:rPr>
                <w:rFonts w:ascii="Times New Roman" w:eastAsia="Times New Roman" w:hAnsi="Times New Roman" w:cs="Times New Roman"/>
                <w:iCs/>
                <w:szCs w:val="24"/>
              </w:rPr>
              <w:t>;</w:t>
            </w:r>
          </w:p>
        </w:tc>
      </w:tr>
    </w:tbl>
    <w:p w14:paraId="2FE360F4" w14:textId="1FD63C4A" w:rsidR="00FF4F12" w:rsidRPr="00830E50" w:rsidRDefault="00FF4F12" w:rsidP="006F21A6">
      <w:pPr>
        <w:pStyle w:val="Heading1"/>
        <w:keepNext w:val="0"/>
        <w:numPr>
          <w:ilvl w:val="0"/>
          <w:numId w:val="13"/>
        </w:numPr>
        <w:spacing w:before="120" w:after="120"/>
        <w:jc w:val="both"/>
        <w:rPr>
          <w:rFonts w:ascii="Times New Roman" w:hAnsi="Times New Roman" w:cs="Times New Roman"/>
          <w:szCs w:val="24"/>
        </w:rPr>
      </w:pPr>
      <w:bookmarkStart w:id="33" w:name="_Toc141346536"/>
      <w:r w:rsidRPr="00830E50">
        <w:rPr>
          <w:rFonts w:ascii="Times New Roman" w:hAnsi="Times New Roman" w:cs="Times New Roman"/>
          <w:szCs w:val="24"/>
        </w:rPr>
        <w:t>CHI TIẾT CÁC NGHIỆP VỤ ẢNH HƯỞNG</w:t>
      </w:r>
      <w:bookmarkEnd w:id="33"/>
    </w:p>
    <w:p w14:paraId="410B41F0" w14:textId="0EC94C89" w:rsidR="00FF4F12" w:rsidRPr="00830E50" w:rsidRDefault="00FF4F12">
      <w:pPr>
        <w:pStyle w:val="Heading2"/>
        <w:keepNext w:val="0"/>
        <w:numPr>
          <w:ilvl w:val="0"/>
          <w:numId w:val="14"/>
        </w:numPr>
        <w:ind w:left="567"/>
        <w:jc w:val="both"/>
        <w:rPr>
          <w:rFonts w:ascii="Times New Roman" w:hAnsi="Times New Roman" w:cs="Times New Roman"/>
          <w:szCs w:val="24"/>
        </w:rPr>
      </w:pPr>
      <w:bookmarkStart w:id="34" w:name="_Toc141346537"/>
      <w:r w:rsidRPr="00830E50">
        <w:rPr>
          <w:rFonts w:ascii="Times New Roman" w:hAnsi="Times New Roman" w:cs="Times New Roman"/>
          <w:szCs w:val="24"/>
        </w:rPr>
        <w:t xml:space="preserve">Các </w:t>
      </w:r>
      <w:proofErr w:type="spellStart"/>
      <w:r w:rsidRPr="00830E50">
        <w:rPr>
          <w:rFonts w:ascii="Times New Roman" w:hAnsi="Times New Roman" w:cs="Times New Roman"/>
          <w:szCs w:val="24"/>
        </w:rPr>
        <w:t>nghiệp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vụ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trong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cùng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hệ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thống</w:t>
      </w:r>
      <w:bookmarkEnd w:id="34"/>
      <w:proofErr w:type="spellEnd"/>
    </w:p>
    <w:p w14:paraId="195D9C6D" w14:textId="6CE1C1F6" w:rsidR="008F7AF0" w:rsidRPr="00830E50" w:rsidRDefault="008F7AF0" w:rsidP="009A2C7E">
      <w:pPr>
        <w:pStyle w:val="BulletList1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830E50">
        <w:rPr>
          <w:rFonts w:ascii="Times New Roman" w:hAnsi="Times New Roman" w:cs="Times New Roman"/>
          <w:szCs w:val="24"/>
        </w:rPr>
        <w:t>Chức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năng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r w:rsidR="00D453C8">
        <w:rPr>
          <w:rFonts w:ascii="Times New Roman" w:hAnsi="Times New Roman" w:cs="Times New Roman"/>
          <w:szCs w:val="24"/>
        </w:rPr>
        <w:t xml:space="preserve">Tra </w:t>
      </w:r>
      <w:proofErr w:type="spellStart"/>
      <w:r w:rsidR="00D453C8">
        <w:rPr>
          <w:rFonts w:ascii="Times New Roman" w:hAnsi="Times New Roman" w:cs="Times New Roman"/>
          <w:szCs w:val="24"/>
        </w:rPr>
        <w:t>cứu</w:t>
      </w:r>
      <w:proofErr w:type="spellEnd"/>
      <w:r w:rsidR="00D453C8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D453C8">
        <w:rPr>
          <w:rFonts w:ascii="Times New Roman" w:hAnsi="Times New Roman" w:cs="Times New Roman"/>
          <w:szCs w:val="24"/>
        </w:rPr>
        <w:t>thông</w:t>
      </w:r>
      <w:proofErr w:type="spellEnd"/>
      <w:r w:rsidR="00D453C8">
        <w:rPr>
          <w:rFonts w:ascii="Times New Roman" w:hAnsi="Times New Roman" w:cs="Times New Roman"/>
          <w:szCs w:val="24"/>
        </w:rPr>
        <w:t xml:space="preserve"> tin </w:t>
      </w:r>
      <w:proofErr w:type="spellStart"/>
      <w:r w:rsidR="00D453C8">
        <w:rPr>
          <w:rFonts w:ascii="Times New Roman" w:hAnsi="Times New Roman" w:cs="Times New Roman"/>
          <w:szCs w:val="24"/>
        </w:rPr>
        <w:t>sản</w:t>
      </w:r>
      <w:proofErr w:type="spellEnd"/>
      <w:r w:rsidR="00D453C8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D453C8">
        <w:rPr>
          <w:rFonts w:ascii="Times New Roman" w:hAnsi="Times New Roman" w:cs="Times New Roman"/>
          <w:szCs w:val="24"/>
        </w:rPr>
        <w:t>phẩm</w:t>
      </w:r>
      <w:proofErr w:type="spellEnd"/>
    </w:p>
    <w:p w14:paraId="1C93D9E7" w14:textId="35CE8D0A" w:rsidR="00C55DCA" w:rsidRDefault="00C55DCA" w:rsidP="009A2C7E">
      <w:pPr>
        <w:pStyle w:val="BulletList1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830E50">
        <w:rPr>
          <w:rFonts w:ascii="Times New Roman" w:hAnsi="Times New Roman" w:cs="Times New Roman"/>
          <w:szCs w:val="24"/>
        </w:rPr>
        <w:t>Chức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năng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r w:rsidR="00E30CF1">
        <w:rPr>
          <w:rFonts w:ascii="Times New Roman" w:hAnsi="Times New Roman" w:cs="Times New Roman"/>
          <w:szCs w:val="24"/>
        </w:rPr>
        <w:t xml:space="preserve">Check Webservice </w:t>
      </w:r>
      <w:proofErr w:type="spellStart"/>
      <w:r w:rsidR="00E30CF1">
        <w:rPr>
          <w:rFonts w:ascii="Times New Roman" w:hAnsi="Times New Roman" w:cs="Times New Roman"/>
          <w:szCs w:val="24"/>
        </w:rPr>
        <w:t>đồng</w:t>
      </w:r>
      <w:proofErr w:type="spellEnd"/>
      <w:r w:rsidR="00E30CF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E30CF1">
        <w:rPr>
          <w:rFonts w:ascii="Times New Roman" w:hAnsi="Times New Roman" w:cs="Times New Roman"/>
          <w:szCs w:val="24"/>
        </w:rPr>
        <w:t>bộ</w:t>
      </w:r>
      <w:proofErr w:type="spellEnd"/>
    </w:p>
    <w:p w14:paraId="7C92718A" w14:textId="3B39E212" w:rsidR="00FF4F12" w:rsidRPr="00830E50" w:rsidRDefault="00FF4F12">
      <w:pPr>
        <w:pStyle w:val="Heading2"/>
        <w:keepNext w:val="0"/>
        <w:numPr>
          <w:ilvl w:val="0"/>
          <w:numId w:val="14"/>
        </w:numPr>
        <w:ind w:left="567"/>
        <w:jc w:val="both"/>
        <w:rPr>
          <w:rFonts w:ascii="Times New Roman" w:hAnsi="Times New Roman" w:cs="Times New Roman"/>
          <w:szCs w:val="24"/>
        </w:rPr>
      </w:pPr>
      <w:bookmarkStart w:id="35" w:name="_Toc141346538"/>
      <w:proofErr w:type="spellStart"/>
      <w:r w:rsidRPr="00830E50">
        <w:rPr>
          <w:rFonts w:ascii="Times New Roman" w:hAnsi="Times New Roman" w:cs="Times New Roman"/>
          <w:szCs w:val="24"/>
        </w:rPr>
        <w:t>Chức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năng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của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hệ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thống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khác</w:t>
      </w:r>
      <w:bookmarkEnd w:id="35"/>
      <w:proofErr w:type="spellEnd"/>
      <w:r w:rsidR="00FD11BF" w:rsidRPr="00830E50">
        <w:rPr>
          <w:rFonts w:ascii="Times New Roman" w:hAnsi="Times New Roman" w:cs="Times New Roman"/>
          <w:szCs w:val="24"/>
        </w:rPr>
        <w:t xml:space="preserve"> </w:t>
      </w:r>
    </w:p>
    <w:p w14:paraId="25FCD4F8" w14:textId="155295B5" w:rsidR="000C2027" w:rsidRPr="00830E50" w:rsidRDefault="00F518E6" w:rsidP="009A2C7E">
      <w:pPr>
        <w:pStyle w:val="BulletList1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830E50">
        <w:rPr>
          <w:rFonts w:ascii="Times New Roman" w:hAnsi="Times New Roman" w:cs="Times New Roman"/>
          <w:szCs w:val="24"/>
        </w:rPr>
        <w:t>Không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có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hệ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thống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ngoài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ảnh</w:t>
      </w:r>
      <w:proofErr w:type="spellEnd"/>
      <w:r w:rsidRPr="00830E5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0E50">
        <w:rPr>
          <w:rFonts w:ascii="Times New Roman" w:hAnsi="Times New Roman" w:cs="Times New Roman"/>
          <w:szCs w:val="24"/>
        </w:rPr>
        <w:t>hưởng</w:t>
      </w:r>
      <w:proofErr w:type="spellEnd"/>
    </w:p>
    <w:sectPr w:rsidR="000C2027" w:rsidRPr="00830E50" w:rsidSect="006C179B">
      <w:pgSz w:w="16834" w:h="11909" w:orient="landscape" w:code="9"/>
      <w:pgMar w:top="1440" w:right="1152" w:bottom="1152" w:left="1238" w:header="432" w:footer="432" w:gutter="0"/>
      <w:pgNumType w:start="4"/>
      <w:cols w:space="709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F1800" w14:textId="77777777" w:rsidR="009B0311" w:rsidRDefault="009B0311">
      <w:r>
        <w:separator/>
      </w:r>
    </w:p>
  </w:endnote>
  <w:endnote w:type="continuationSeparator" w:id="0">
    <w:p w14:paraId="559A5262" w14:textId="77777777" w:rsidR="009B0311" w:rsidRDefault="009B0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HelvetIns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Arial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506E9" w14:textId="77777777" w:rsidR="007140D7" w:rsidRDefault="007140D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DD6CAD9" w14:textId="77777777" w:rsidR="007140D7" w:rsidRDefault="007140D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31CC3" w14:textId="26FCE32D" w:rsidR="007140D7" w:rsidRPr="00622CB5" w:rsidRDefault="007140D7" w:rsidP="006C179B">
    <w:pPr>
      <w:pStyle w:val="Footer"/>
      <w:jc w:val="right"/>
      <w:rPr>
        <w:rFonts w:ascii="Times New Roman" w:hAnsi="Times New Roman" w:cs="Times New Roman"/>
        <w:sz w:val="20"/>
      </w:rPr>
    </w:pPr>
    <w:r w:rsidRPr="00622CB5">
      <w:rPr>
        <w:rFonts w:ascii="Times New Roman" w:hAnsi="Times New Roman" w:cs="Times New Roman"/>
        <w:sz w:val="20"/>
      </w:rPr>
      <w:fldChar w:fldCharType="begin"/>
    </w:r>
    <w:r w:rsidRPr="00622CB5">
      <w:rPr>
        <w:rFonts w:ascii="Times New Roman" w:hAnsi="Times New Roman" w:cs="Times New Roman"/>
        <w:sz w:val="20"/>
      </w:rPr>
      <w:instrText xml:space="preserve"> PAGE   \* MERGEFORMAT </w:instrText>
    </w:r>
    <w:r w:rsidRPr="00622CB5">
      <w:rPr>
        <w:rFonts w:ascii="Times New Roman" w:hAnsi="Times New Roman" w:cs="Times New Roman"/>
        <w:sz w:val="20"/>
      </w:rPr>
      <w:fldChar w:fldCharType="separate"/>
    </w:r>
    <w:r w:rsidRPr="00622CB5">
      <w:rPr>
        <w:rFonts w:ascii="Times New Roman" w:hAnsi="Times New Roman" w:cs="Times New Roman"/>
        <w:noProof/>
        <w:sz w:val="20"/>
      </w:rPr>
      <w:t>2</w:t>
    </w:r>
    <w:r w:rsidRPr="00622CB5">
      <w:rPr>
        <w:rFonts w:ascii="Times New Roman" w:hAnsi="Times New Roman" w:cs="Times New Roman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12355" w14:textId="77777777" w:rsidR="009B0311" w:rsidRDefault="009B0311">
      <w:r>
        <w:separator/>
      </w:r>
    </w:p>
  </w:footnote>
  <w:footnote w:type="continuationSeparator" w:id="0">
    <w:p w14:paraId="0043A449" w14:textId="77777777" w:rsidR="009B0311" w:rsidRDefault="009B03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34F84" w14:textId="6519C7AE" w:rsidR="007140D7" w:rsidRPr="008B66AB" w:rsidRDefault="007140D7">
    <w:pPr>
      <w:pStyle w:val="Header"/>
      <w:pBdr>
        <w:bottom w:val="single" w:sz="4" w:space="1" w:color="auto"/>
      </w:pBdr>
      <w:tabs>
        <w:tab w:val="clear" w:pos="8640"/>
        <w:tab w:val="right" w:pos="9270"/>
      </w:tabs>
      <w:rPr>
        <w:rFonts w:ascii="Times New Roman" w:hAnsi="Times New Roman" w:cs="Times New Roman"/>
        <w:sz w:val="22"/>
        <w:szCs w:val="22"/>
      </w:rPr>
    </w:pPr>
    <w:r w:rsidRPr="008B66AB">
      <w:rPr>
        <w:rFonts w:ascii="Times New Roman" w:hAnsi="Times New Roman" w:cs="Times New Roman"/>
        <w:sz w:val="22"/>
        <w:szCs w:val="22"/>
      </w:rPr>
      <w:t>PYC_</w:t>
    </w:r>
    <w:r w:rsidR="00C94710">
      <w:rPr>
        <w:rFonts w:ascii="Times New Roman" w:hAnsi="Times New Roman" w:cs="Times New Roman"/>
        <w:sz w:val="22"/>
        <w:szCs w:val="22"/>
      </w:rPr>
      <w:t>4015730</w:t>
    </w:r>
    <w:r w:rsidR="000D06C3">
      <w:rPr>
        <w:rFonts w:ascii="Times New Roman" w:hAnsi="Times New Roman" w:cs="Times New Roman"/>
        <w:sz w:val="22"/>
        <w:szCs w:val="22"/>
      </w:rPr>
      <w:t xml:space="preserve"> </w:t>
    </w:r>
    <w:r w:rsidRPr="008B66AB">
      <w:rPr>
        <w:rFonts w:ascii="Times New Roman" w:hAnsi="Times New Roman" w:cs="Times New Roman"/>
        <w:sz w:val="22"/>
        <w:szCs w:val="22"/>
      </w:rPr>
      <w:t xml:space="preserve">- Tài </w:t>
    </w:r>
    <w:proofErr w:type="spellStart"/>
    <w:r w:rsidRPr="008B66AB">
      <w:rPr>
        <w:rFonts w:ascii="Times New Roman" w:hAnsi="Times New Roman" w:cs="Times New Roman"/>
        <w:sz w:val="22"/>
        <w:szCs w:val="22"/>
      </w:rPr>
      <w:t>liệu</w:t>
    </w:r>
    <w:proofErr w:type="spellEnd"/>
    <w:r w:rsidRPr="008B66AB">
      <w:rPr>
        <w:rFonts w:ascii="Times New Roman" w:hAnsi="Times New Roman" w:cs="Times New Roman"/>
        <w:sz w:val="22"/>
        <w:szCs w:val="22"/>
      </w:rPr>
      <w:t xml:space="preserve"> </w:t>
    </w:r>
    <w:proofErr w:type="spellStart"/>
    <w:r w:rsidRPr="008B66AB">
      <w:rPr>
        <w:rFonts w:ascii="Times New Roman" w:hAnsi="Times New Roman" w:cs="Times New Roman"/>
        <w:sz w:val="22"/>
        <w:szCs w:val="22"/>
      </w:rPr>
      <w:t>Mô</w:t>
    </w:r>
    <w:proofErr w:type="spellEnd"/>
    <w:r w:rsidRPr="008B66AB">
      <w:rPr>
        <w:rFonts w:ascii="Times New Roman" w:hAnsi="Times New Roman" w:cs="Times New Roman"/>
        <w:sz w:val="22"/>
        <w:szCs w:val="22"/>
      </w:rPr>
      <w:t xml:space="preserve"> </w:t>
    </w:r>
    <w:proofErr w:type="spellStart"/>
    <w:r w:rsidRPr="008B66AB">
      <w:rPr>
        <w:rFonts w:ascii="Times New Roman" w:hAnsi="Times New Roman" w:cs="Times New Roman"/>
        <w:sz w:val="22"/>
        <w:szCs w:val="22"/>
      </w:rPr>
      <w:t>tả</w:t>
    </w:r>
    <w:proofErr w:type="spellEnd"/>
    <w:r w:rsidRPr="008B66AB">
      <w:rPr>
        <w:rFonts w:ascii="Times New Roman" w:hAnsi="Times New Roman" w:cs="Times New Roman"/>
        <w:sz w:val="22"/>
        <w:szCs w:val="22"/>
      </w:rPr>
      <w:t xml:space="preserve"> </w:t>
    </w:r>
    <w:proofErr w:type="spellStart"/>
    <w:r w:rsidRPr="008B66AB">
      <w:rPr>
        <w:rFonts w:ascii="Times New Roman" w:hAnsi="Times New Roman" w:cs="Times New Roman"/>
        <w:sz w:val="22"/>
        <w:szCs w:val="22"/>
      </w:rPr>
      <w:t>yêu</w:t>
    </w:r>
    <w:proofErr w:type="spellEnd"/>
    <w:r w:rsidRPr="008B66AB">
      <w:rPr>
        <w:rFonts w:ascii="Times New Roman" w:hAnsi="Times New Roman" w:cs="Times New Roman"/>
        <w:sz w:val="22"/>
        <w:szCs w:val="22"/>
      </w:rPr>
      <w:t xml:space="preserve"> </w:t>
    </w:r>
    <w:proofErr w:type="spellStart"/>
    <w:r w:rsidRPr="008B66AB">
      <w:rPr>
        <w:rFonts w:ascii="Times New Roman" w:hAnsi="Times New Roman" w:cs="Times New Roman"/>
        <w:sz w:val="22"/>
        <w:szCs w:val="22"/>
      </w:rPr>
      <w:t>cầu</w:t>
    </w:r>
    <w:proofErr w:type="spellEnd"/>
    <w:r w:rsidRPr="008B66AB">
      <w:rPr>
        <w:rFonts w:ascii="Times New Roman" w:hAnsi="Times New Roman" w:cs="Times New Roman"/>
        <w:sz w:val="22"/>
        <w:szCs w:val="22"/>
      </w:rPr>
      <w:t xml:space="preserve"> </w:t>
    </w:r>
    <w:proofErr w:type="spellStart"/>
    <w:r w:rsidRPr="008B66AB">
      <w:rPr>
        <w:rFonts w:ascii="Times New Roman" w:hAnsi="Times New Roman" w:cs="Times New Roman"/>
        <w:sz w:val="22"/>
        <w:szCs w:val="22"/>
      </w:rPr>
      <w:t>thay</w:t>
    </w:r>
    <w:proofErr w:type="spellEnd"/>
    <w:r w:rsidRPr="008B66AB">
      <w:rPr>
        <w:rFonts w:ascii="Times New Roman" w:hAnsi="Times New Roman" w:cs="Times New Roman"/>
        <w:sz w:val="22"/>
        <w:szCs w:val="22"/>
      </w:rPr>
      <w:t xml:space="preserve"> </w:t>
    </w:r>
    <w:proofErr w:type="spellStart"/>
    <w:r w:rsidRPr="008B66AB">
      <w:rPr>
        <w:rFonts w:ascii="Times New Roman" w:hAnsi="Times New Roman" w:cs="Times New Roman"/>
        <w:sz w:val="22"/>
        <w:szCs w:val="22"/>
      </w:rPr>
      <w:t>đổi</w:t>
    </w:r>
    <w:proofErr w:type="spellEnd"/>
    <w:r w:rsidRPr="008B66AB">
      <w:rPr>
        <w:rFonts w:ascii="Times New Roman" w:hAnsi="Times New Roman" w:cs="Times New Roman"/>
        <w:sz w:val="22"/>
        <w:szCs w:val="22"/>
      </w:rPr>
      <w:t xml:space="preserve"> </w:t>
    </w:r>
    <w:proofErr w:type="spellStart"/>
    <w:r w:rsidRPr="008B66AB">
      <w:rPr>
        <w:rFonts w:ascii="Times New Roman" w:hAnsi="Times New Roman" w:cs="Times New Roman"/>
        <w:sz w:val="22"/>
        <w:szCs w:val="22"/>
      </w:rPr>
      <w:t>nâng</w:t>
    </w:r>
    <w:proofErr w:type="spellEnd"/>
    <w:r w:rsidRPr="008B66AB">
      <w:rPr>
        <w:rFonts w:ascii="Times New Roman" w:hAnsi="Times New Roman" w:cs="Times New Roman"/>
        <w:sz w:val="22"/>
        <w:szCs w:val="22"/>
      </w:rPr>
      <w:t xml:space="preserve"> </w:t>
    </w:r>
    <w:proofErr w:type="spellStart"/>
    <w:r w:rsidRPr="008B66AB">
      <w:rPr>
        <w:rFonts w:ascii="Times New Roman" w:hAnsi="Times New Roman" w:cs="Times New Roman"/>
        <w:sz w:val="22"/>
        <w:szCs w:val="22"/>
      </w:rPr>
      <w:t>cấp</w:t>
    </w:r>
    <w:proofErr w:type="spellEnd"/>
    <w:r w:rsidRPr="008B66AB">
      <w:rPr>
        <w:rFonts w:ascii="Times New Roman" w:hAnsi="Times New Roman" w:cs="Times New Roman"/>
        <w:sz w:val="22"/>
        <w:szCs w:val="22"/>
      </w:rPr>
      <w:tab/>
      <w:t xml:space="preserve">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6D1E0" w14:textId="123F484F" w:rsidR="007140D7" w:rsidRPr="008B66AB" w:rsidRDefault="007140D7" w:rsidP="006C179B">
    <w:pPr>
      <w:pStyle w:val="Header"/>
      <w:pBdr>
        <w:bottom w:val="single" w:sz="4" w:space="1" w:color="auto"/>
      </w:pBdr>
      <w:tabs>
        <w:tab w:val="clear" w:pos="8640"/>
        <w:tab w:val="right" w:pos="9270"/>
      </w:tabs>
      <w:rPr>
        <w:rFonts w:ascii="Times New Roman" w:hAnsi="Times New Roman" w:cs="Times New Roman"/>
        <w:sz w:val="22"/>
        <w:szCs w:val="22"/>
      </w:rPr>
    </w:pPr>
    <w:r w:rsidRPr="008B66AB">
      <w:rPr>
        <w:rFonts w:ascii="Times New Roman" w:hAnsi="Times New Roman" w:cs="Times New Roman"/>
        <w:sz w:val="22"/>
        <w:szCs w:val="22"/>
      </w:rPr>
      <w:t>PYC_</w:t>
    </w:r>
    <w:r w:rsidR="00EF62AF" w:rsidRPr="00EF62AF">
      <w:t xml:space="preserve"> </w:t>
    </w:r>
    <w:r w:rsidR="00EF62AF" w:rsidRPr="00EF62AF">
      <w:rPr>
        <w:rFonts w:ascii="Times New Roman" w:hAnsi="Times New Roman" w:cs="Times New Roman"/>
        <w:sz w:val="22"/>
        <w:szCs w:val="22"/>
      </w:rPr>
      <w:t>3737163</w:t>
    </w:r>
    <w:r w:rsidR="000D06C3">
      <w:rPr>
        <w:rFonts w:ascii="Times New Roman" w:hAnsi="Times New Roman" w:cs="Times New Roman"/>
        <w:sz w:val="22"/>
        <w:szCs w:val="22"/>
      </w:rPr>
      <w:t xml:space="preserve"> </w:t>
    </w:r>
    <w:r w:rsidRPr="008B66AB">
      <w:rPr>
        <w:rFonts w:ascii="Times New Roman" w:hAnsi="Times New Roman" w:cs="Times New Roman"/>
        <w:sz w:val="22"/>
        <w:szCs w:val="22"/>
      </w:rPr>
      <w:t xml:space="preserve">- Tài </w:t>
    </w:r>
    <w:proofErr w:type="spellStart"/>
    <w:r w:rsidRPr="008B66AB">
      <w:rPr>
        <w:rFonts w:ascii="Times New Roman" w:hAnsi="Times New Roman" w:cs="Times New Roman"/>
        <w:sz w:val="22"/>
        <w:szCs w:val="22"/>
      </w:rPr>
      <w:t>liệu</w:t>
    </w:r>
    <w:proofErr w:type="spellEnd"/>
    <w:r w:rsidRPr="008B66AB">
      <w:rPr>
        <w:rFonts w:ascii="Times New Roman" w:hAnsi="Times New Roman" w:cs="Times New Roman"/>
        <w:sz w:val="22"/>
        <w:szCs w:val="22"/>
      </w:rPr>
      <w:t xml:space="preserve"> </w:t>
    </w:r>
    <w:proofErr w:type="spellStart"/>
    <w:r w:rsidRPr="008B66AB">
      <w:rPr>
        <w:rFonts w:ascii="Times New Roman" w:hAnsi="Times New Roman" w:cs="Times New Roman"/>
        <w:sz w:val="22"/>
        <w:szCs w:val="22"/>
      </w:rPr>
      <w:t>Mô</w:t>
    </w:r>
    <w:proofErr w:type="spellEnd"/>
    <w:r w:rsidRPr="008B66AB">
      <w:rPr>
        <w:rFonts w:ascii="Times New Roman" w:hAnsi="Times New Roman" w:cs="Times New Roman"/>
        <w:sz w:val="22"/>
        <w:szCs w:val="22"/>
      </w:rPr>
      <w:t xml:space="preserve"> </w:t>
    </w:r>
    <w:proofErr w:type="spellStart"/>
    <w:r w:rsidRPr="008B66AB">
      <w:rPr>
        <w:rFonts w:ascii="Times New Roman" w:hAnsi="Times New Roman" w:cs="Times New Roman"/>
        <w:sz w:val="22"/>
        <w:szCs w:val="22"/>
      </w:rPr>
      <w:t>tả</w:t>
    </w:r>
    <w:proofErr w:type="spellEnd"/>
    <w:r w:rsidRPr="008B66AB">
      <w:rPr>
        <w:rFonts w:ascii="Times New Roman" w:hAnsi="Times New Roman" w:cs="Times New Roman"/>
        <w:sz w:val="22"/>
        <w:szCs w:val="22"/>
      </w:rPr>
      <w:t xml:space="preserve"> </w:t>
    </w:r>
    <w:proofErr w:type="spellStart"/>
    <w:r w:rsidRPr="008B66AB">
      <w:rPr>
        <w:rFonts w:ascii="Times New Roman" w:hAnsi="Times New Roman" w:cs="Times New Roman"/>
        <w:sz w:val="22"/>
        <w:szCs w:val="22"/>
      </w:rPr>
      <w:t>yêu</w:t>
    </w:r>
    <w:proofErr w:type="spellEnd"/>
    <w:r w:rsidRPr="008B66AB">
      <w:rPr>
        <w:rFonts w:ascii="Times New Roman" w:hAnsi="Times New Roman" w:cs="Times New Roman"/>
        <w:sz w:val="22"/>
        <w:szCs w:val="22"/>
      </w:rPr>
      <w:t xml:space="preserve"> </w:t>
    </w:r>
    <w:proofErr w:type="spellStart"/>
    <w:r w:rsidRPr="008B66AB">
      <w:rPr>
        <w:rFonts w:ascii="Times New Roman" w:hAnsi="Times New Roman" w:cs="Times New Roman"/>
        <w:sz w:val="22"/>
        <w:szCs w:val="22"/>
      </w:rPr>
      <w:t>cầu</w:t>
    </w:r>
    <w:proofErr w:type="spellEnd"/>
    <w:r w:rsidRPr="008B66AB">
      <w:rPr>
        <w:rFonts w:ascii="Times New Roman" w:hAnsi="Times New Roman" w:cs="Times New Roman"/>
        <w:sz w:val="22"/>
        <w:szCs w:val="22"/>
      </w:rPr>
      <w:t xml:space="preserve"> </w:t>
    </w:r>
    <w:proofErr w:type="spellStart"/>
    <w:r w:rsidRPr="008B66AB">
      <w:rPr>
        <w:rFonts w:ascii="Times New Roman" w:hAnsi="Times New Roman" w:cs="Times New Roman"/>
        <w:sz w:val="22"/>
        <w:szCs w:val="22"/>
      </w:rPr>
      <w:t>thay</w:t>
    </w:r>
    <w:proofErr w:type="spellEnd"/>
    <w:r w:rsidRPr="008B66AB">
      <w:rPr>
        <w:rFonts w:ascii="Times New Roman" w:hAnsi="Times New Roman" w:cs="Times New Roman"/>
        <w:sz w:val="22"/>
        <w:szCs w:val="22"/>
      </w:rPr>
      <w:t xml:space="preserve"> </w:t>
    </w:r>
    <w:proofErr w:type="spellStart"/>
    <w:r w:rsidRPr="008B66AB">
      <w:rPr>
        <w:rFonts w:ascii="Times New Roman" w:hAnsi="Times New Roman" w:cs="Times New Roman"/>
        <w:sz w:val="22"/>
        <w:szCs w:val="22"/>
      </w:rPr>
      <w:t>đổi</w:t>
    </w:r>
    <w:proofErr w:type="spellEnd"/>
    <w:r w:rsidRPr="008B66AB">
      <w:rPr>
        <w:rFonts w:ascii="Times New Roman" w:hAnsi="Times New Roman" w:cs="Times New Roman"/>
        <w:sz w:val="22"/>
        <w:szCs w:val="22"/>
      </w:rPr>
      <w:t xml:space="preserve"> </w:t>
    </w:r>
    <w:proofErr w:type="spellStart"/>
    <w:r w:rsidRPr="008B66AB">
      <w:rPr>
        <w:rFonts w:ascii="Times New Roman" w:hAnsi="Times New Roman" w:cs="Times New Roman"/>
        <w:sz w:val="22"/>
        <w:szCs w:val="22"/>
      </w:rPr>
      <w:t>nâng</w:t>
    </w:r>
    <w:proofErr w:type="spellEnd"/>
    <w:r w:rsidRPr="008B66AB">
      <w:rPr>
        <w:rFonts w:ascii="Times New Roman" w:hAnsi="Times New Roman" w:cs="Times New Roman"/>
        <w:sz w:val="22"/>
        <w:szCs w:val="22"/>
      </w:rPr>
      <w:t xml:space="preserve"> </w:t>
    </w:r>
    <w:proofErr w:type="spellStart"/>
    <w:r w:rsidRPr="008B66AB">
      <w:rPr>
        <w:rFonts w:ascii="Times New Roman" w:hAnsi="Times New Roman" w:cs="Times New Roman"/>
        <w:sz w:val="22"/>
        <w:szCs w:val="22"/>
      </w:rPr>
      <w:t>cấp</w:t>
    </w:r>
    <w:proofErr w:type="spellEnd"/>
    <w:r w:rsidRPr="008B66AB">
      <w:rPr>
        <w:rFonts w:ascii="Times New Roman" w:hAnsi="Times New Roman" w:cs="Times New Roman"/>
        <w:sz w:val="22"/>
        <w:szCs w:val="22"/>
      </w:rPr>
      <w:tab/>
      <w:t xml:space="preserve">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ADE"/>
    <w:multiLevelType w:val="hybridMultilevel"/>
    <w:tmpl w:val="61962596"/>
    <w:lvl w:ilvl="0" w:tplc="77F6A38A">
      <w:numFmt w:val="bullet"/>
      <w:lvlText w:val=""/>
      <w:lvlJc w:val="left"/>
      <w:pPr>
        <w:ind w:left="720" w:hanging="360"/>
      </w:pPr>
      <w:rPr>
        <w:rFonts w:ascii="Wingdings" w:eastAsia="Symbol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C47AC"/>
    <w:multiLevelType w:val="hybridMultilevel"/>
    <w:tmpl w:val="6D76BE0C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025E0C23"/>
    <w:multiLevelType w:val="multilevel"/>
    <w:tmpl w:val="0324C7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6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320" w:hanging="1800"/>
      </w:pPr>
      <w:rPr>
        <w:rFonts w:hint="default"/>
      </w:rPr>
    </w:lvl>
  </w:abstractNum>
  <w:abstractNum w:abstractNumId="3" w15:restartNumberingAfterBreak="0">
    <w:nsid w:val="02A35A3C"/>
    <w:multiLevelType w:val="hybridMultilevel"/>
    <w:tmpl w:val="6D76BE0C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0670146A"/>
    <w:multiLevelType w:val="singleLevel"/>
    <w:tmpl w:val="A2B453D0"/>
    <w:name w:val="52222222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5" w15:restartNumberingAfterBreak="0">
    <w:nsid w:val="087D46A8"/>
    <w:multiLevelType w:val="hybridMultilevel"/>
    <w:tmpl w:val="6D76BE0C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09081944"/>
    <w:multiLevelType w:val="singleLevel"/>
    <w:tmpl w:val="E94C8798"/>
    <w:name w:val="52222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.VnArial" w:hAnsi=".VnArial" w:hint="default"/>
      </w:rPr>
    </w:lvl>
  </w:abstractNum>
  <w:abstractNum w:abstractNumId="7" w15:restartNumberingAfterBreak="0">
    <w:nsid w:val="0AD3735F"/>
    <w:multiLevelType w:val="multilevel"/>
    <w:tmpl w:val="C6F077E2"/>
    <w:lvl w:ilvl="0">
      <w:start w:val="1"/>
      <w:numFmt w:val="decimal"/>
      <w:pStyle w:val="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0BA3273D"/>
    <w:multiLevelType w:val="singleLevel"/>
    <w:tmpl w:val="A2B453D0"/>
    <w:name w:val="5222222222222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9" w15:restartNumberingAfterBreak="0">
    <w:nsid w:val="0E8231EF"/>
    <w:multiLevelType w:val="hybridMultilevel"/>
    <w:tmpl w:val="BE9877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572881"/>
    <w:multiLevelType w:val="hybridMultilevel"/>
    <w:tmpl w:val="6D76BE0C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111A38D4"/>
    <w:multiLevelType w:val="hybridMultilevel"/>
    <w:tmpl w:val="2BEE8CF0"/>
    <w:lvl w:ilvl="0" w:tplc="FFFFFFFF">
      <w:start w:val="1"/>
      <w:numFmt w:val="decimal"/>
      <w:lvlText w:val="%1."/>
      <w:lvlJc w:val="left"/>
      <w:pPr>
        <w:ind w:left="810" w:hanging="360"/>
      </w:p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116D4219"/>
    <w:multiLevelType w:val="multilevel"/>
    <w:tmpl w:val="128CD3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1460529B"/>
    <w:multiLevelType w:val="hybridMultilevel"/>
    <w:tmpl w:val="6D76BE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261034"/>
    <w:multiLevelType w:val="hybridMultilevel"/>
    <w:tmpl w:val="84B80336"/>
    <w:lvl w:ilvl="0" w:tplc="191826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C31342"/>
    <w:multiLevelType w:val="hybridMultilevel"/>
    <w:tmpl w:val="2188DB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CA688C"/>
    <w:multiLevelType w:val="hybridMultilevel"/>
    <w:tmpl w:val="6D76BE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32184F"/>
    <w:multiLevelType w:val="hybridMultilevel"/>
    <w:tmpl w:val="6D76BE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4D6AA1"/>
    <w:multiLevelType w:val="hybridMultilevel"/>
    <w:tmpl w:val="00F4D348"/>
    <w:lvl w:ilvl="0" w:tplc="53B81EEE">
      <w:numFmt w:val="bullet"/>
      <w:lvlText w:val=""/>
      <w:lvlJc w:val="left"/>
      <w:pPr>
        <w:ind w:left="720" w:hanging="360"/>
      </w:pPr>
      <w:rPr>
        <w:rFonts w:ascii="Wingdings" w:eastAsia="Symbol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126E28"/>
    <w:multiLevelType w:val="hybridMultilevel"/>
    <w:tmpl w:val="A5FC603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95C262D"/>
    <w:multiLevelType w:val="hybridMultilevel"/>
    <w:tmpl w:val="6D76BE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99770EA"/>
    <w:multiLevelType w:val="singleLevel"/>
    <w:tmpl w:val="A2B453D0"/>
    <w:name w:val="52222222222222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22" w15:restartNumberingAfterBreak="0">
    <w:nsid w:val="1A1D6EA0"/>
    <w:multiLevelType w:val="hybridMultilevel"/>
    <w:tmpl w:val="A70059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B096CC1"/>
    <w:multiLevelType w:val="singleLevel"/>
    <w:tmpl w:val="A2B453D0"/>
    <w:name w:val="5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24" w15:restartNumberingAfterBreak="0">
    <w:nsid w:val="1B6C3271"/>
    <w:multiLevelType w:val="multilevel"/>
    <w:tmpl w:val="4270585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5" w15:restartNumberingAfterBreak="0">
    <w:nsid w:val="1BA25CCA"/>
    <w:multiLevelType w:val="multilevel"/>
    <w:tmpl w:val="0324C7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6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320" w:hanging="1800"/>
      </w:pPr>
      <w:rPr>
        <w:rFonts w:hint="default"/>
      </w:rPr>
    </w:lvl>
  </w:abstractNum>
  <w:abstractNum w:abstractNumId="26" w15:restartNumberingAfterBreak="0">
    <w:nsid w:val="1C4131A9"/>
    <w:multiLevelType w:val="multilevel"/>
    <w:tmpl w:val="0324C7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6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320" w:hanging="1800"/>
      </w:pPr>
      <w:rPr>
        <w:rFonts w:hint="default"/>
      </w:rPr>
    </w:lvl>
  </w:abstractNum>
  <w:abstractNum w:abstractNumId="27" w15:restartNumberingAfterBreak="0">
    <w:nsid w:val="1DFB5EAC"/>
    <w:multiLevelType w:val="hybridMultilevel"/>
    <w:tmpl w:val="84309544"/>
    <w:lvl w:ilvl="0" w:tplc="6C2E7F4E">
      <w:start w:val="1"/>
      <w:numFmt w:val="bullet"/>
      <w:pStyle w:val="Bullet1"/>
      <w:lvlText w:val=""/>
      <w:lvlJc w:val="left"/>
      <w:pPr>
        <w:tabs>
          <w:tab w:val="num" w:pos="1440"/>
        </w:tabs>
        <w:ind w:left="1440" w:hanging="360"/>
      </w:pPr>
      <w:rPr>
        <w:rFonts w:ascii="Yu Mincho Light" w:hAnsi="Yu Mincho Light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.VnTimeH" w:hAnsi=".VnTimeH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Yu Mincho Light" w:hAnsi="Yu Mincho Light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.VnTimeH" w:hAnsi=".VnTimeH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Yu Mincho Light" w:hAnsi="Yu Mincho Light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.VnTimeH" w:hAnsi=".VnTimeH" w:hint="default"/>
      </w:rPr>
    </w:lvl>
  </w:abstractNum>
  <w:abstractNum w:abstractNumId="28" w15:restartNumberingAfterBreak="0">
    <w:nsid w:val="1EEE5310"/>
    <w:multiLevelType w:val="singleLevel"/>
    <w:tmpl w:val="A2B453D0"/>
    <w:name w:val="5222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29" w15:restartNumberingAfterBreak="0">
    <w:nsid w:val="205463E6"/>
    <w:multiLevelType w:val="hybridMultilevel"/>
    <w:tmpl w:val="D04C93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3DF63FE"/>
    <w:multiLevelType w:val="singleLevel"/>
    <w:tmpl w:val="A2B453D0"/>
    <w:name w:val="52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31" w15:restartNumberingAfterBreak="0">
    <w:nsid w:val="24D95FC2"/>
    <w:multiLevelType w:val="hybridMultilevel"/>
    <w:tmpl w:val="B252A2A6"/>
    <w:lvl w:ilvl="0" w:tplc="17BCCB44">
      <w:numFmt w:val="bullet"/>
      <w:lvlText w:val="-"/>
      <w:lvlJc w:val="left"/>
      <w:pPr>
        <w:ind w:left="720" w:hanging="360"/>
      </w:pPr>
      <w:rPr>
        <w:rFonts w:ascii="Times New Roman" w:eastAsia=".VnTime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54A4F5E"/>
    <w:multiLevelType w:val="singleLevel"/>
    <w:tmpl w:val="9B1ABC72"/>
    <w:lvl w:ilvl="0">
      <w:numFmt w:val="bullet"/>
      <w:pStyle w:val="Point"/>
      <w:lvlText w:val="-"/>
      <w:lvlJc w:val="left"/>
      <w:pPr>
        <w:tabs>
          <w:tab w:val="num" w:pos="795"/>
        </w:tabs>
        <w:ind w:left="795" w:hanging="360"/>
      </w:pPr>
      <w:rPr>
        <w:rFonts w:hint="default"/>
      </w:rPr>
    </w:lvl>
  </w:abstractNum>
  <w:abstractNum w:abstractNumId="33" w15:restartNumberingAfterBreak="0">
    <w:nsid w:val="25B138B6"/>
    <w:multiLevelType w:val="hybridMultilevel"/>
    <w:tmpl w:val="863E5D52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4" w15:restartNumberingAfterBreak="0">
    <w:nsid w:val="25C36CEE"/>
    <w:multiLevelType w:val="hybridMultilevel"/>
    <w:tmpl w:val="6D76BE0C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5" w15:restartNumberingAfterBreak="0">
    <w:nsid w:val="27FE028B"/>
    <w:multiLevelType w:val="hybridMultilevel"/>
    <w:tmpl w:val="6E1232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81D0EFA"/>
    <w:multiLevelType w:val="hybridMultilevel"/>
    <w:tmpl w:val="6D76BE0C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2AB77692"/>
    <w:multiLevelType w:val="hybridMultilevel"/>
    <w:tmpl w:val="6D76BE0C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2ADA1791"/>
    <w:multiLevelType w:val="multilevel"/>
    <w:tmpl w:val="0324C7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6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320" w:hanging="1800"/>
      </w:pPr>
      <w:rPr>
        <w:rFonts w:hint="default"/>
      </w:rPr>
    </w:lvl>
  </w:abstractNum>
  <w:abstractNum w:abstractNumId="39" w15:restartNumberingAfterBreak="0">
    <w:nsid w:val="2BD11CE8"/>
    <w:multiLevelType w:val="multilevel"/>
    <w:tmpl w:val="0324C7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6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320" w:hanging="1800"/>
      </w:pPr>
      <w:rPr>
        <w:rFonts w:hint="default"/>
      </w:rPr>
    </w:lvl>
  </w:abstractNum>
  <w:abstractNum w:abstractNumId="40" w15:restartNumberingAfterBreak="0">
    <w:nsid w:val="2CD40E5A"/>
    <w:multiLevelType w:val="hybridMultilevel"/>
    <w:tmpl w:val="BA90C65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2E604A32"/>
    <w:multiLevelType w:val="hybridMultilevel"/>
    <w:tmpl w:val="2BEE8CF0"/>
    <w:lvl w:ilvl="0" w:tplc="FFFFFFFF">
      <w:start w:val="1"/>
      <w:numFmt w:val="decimal"/>
      <w:lvlText w:val="%1."/>
      <w:lvlJc w:val="left"/>
      <w:pPr>
        <w:ind w:left="810" w:hanging="360"/>
      </w:p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2" w15:restartNumberingAfterBreak="0">
    <w:nsid w:val="301833D7"/>
    <w:multiLevelType w:val="hybridMultilevel"/>
    <w:tmpl w:val="2BEE8CF0"/>
    <w:lvl w:ilvl="0" w:tplc="FFFFFFFF">
      <w:start w:val="1"/>
      <w:numFmt w:val="decimal"/>
      <w:lvlText w:val="%1."/>
      <w:lvlJc w:val="left"/>
      <w:pPr>
        <w:ind w:left="810" w:hanging="360"/>
      </w:p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3" w15:restartNumberingAfterBreak="0">
    <w:nsid w:val="308E051D"/>
    <w:multiLevelType w:val="multilevel"/>
    <w:tmpl w:val="0324C7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6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320" w:hanging="1800"/>
      </w:pPr>
      <w:rPr>
        <w:rFonts w:hint="default"/>
      </w:rPr>
    </w:lvl>
  </w:abstractNum>
  <w:abstractNum w:abstractNumId="44" w15:restartNumberingAfterBreak="0">
    <w:nsid w:val="325B098E"/>
    <w:multiLevelType w:val="hybridMultilevel"/>
    <w:tmpl w:val="6D76BE0C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5" w15:restartNumberingAfterBreak="0">
    <w:nsid w:val="32D97D5E"/>
    <w:multiLevelType w:val="multilevel"/>
    <w:tmpl w:val="0324C7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6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320" w:hanging="1800"/>
      </w:pPr>
      <w:rPr>
        <w:rFonts w:hint="default"/>
      </w:rPr>
    </w:lvl>
  </w:abstractNum>
  <w:abstractNum w:abstractNumId="46" w15:restartNumberingAfterBreak="0">
    <w:nsid w:val="35C760DF"/>
    <w:multiLevelType w:val="hybridMultilevel"/>
    <w:tmpl w:val="0678805E"/>
    <w:lvl w:ilvl="0" w:tplc="237E146A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68705FA"/>
    <w:multiLevelType w:val="multilevel"/>
    <w:tmpl w:val="128CD3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8" w15:restartNumberingAfterBreak="0">
    <w:nsid w:val="37805FCD"/>
    <w:multiLevelType w:val="singleLevel"/>
    <w:tmpl w:val="0409000F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9" w15:restartNumberingAfterBreak="0">
    <w:nsid w:val="3A227844"/>
    <w:multiLevelType w:val="multilevel"/>
    <w:tmpl w:val="0324C7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6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320" w:hanging="1800"/>
      </w:pPr>
      <w:rPr>
        <w:rFonts w:hint="default"/>
      </w:rPr>
    </w:lvl>
  </w:abstractNum>
  <w:abstractNum w:abstractNumId="50" w15:restartNumberingAfterBreak="0">
    <w:nsid w:val="3A865BD1"/>
    <w:multiLevelType w:val="singleLevel"/>
    <w:tmpl w:val="A2B453D0"/>
    <w:name w:val="522222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51" w15:restartNumberingAfterBreak="0">
    <w:nsid w:val="3AA338EC"/>
    <w:multiLevelType w:val="hybridMultilevel"/>
    <w:tmpl w:val="6D76BE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CD922D9"/>
    <w:multiLevelType w:val="singleLevel"/>
    <w:tmpl w:val="A4283304"/>
    <w:lvl w:ilvl="0">
      <w:start w:val="1"/>
      <w:numFmt w:val="bullet"/>
      <w:pStyle w:val="Mucvidu"/>
      <w:lvlText w:val=""/>
      <w:lvlJc w:val="left"/>
      <w:pPr>
        <w:tabs>
          <w:tab w:val="num" w:pos="360"/>
        </w:tabs>
        <w:ind w:left="360" w:hanging="360"/>
      </w:pPr>
      <w:rPr>
        <w:rFonts w:ascii=".VnTimeH" w:hAnsi=".VnTimeH" w:hint="default"/>
      </w:rPr>
    </w:lvl>
  </w:abstractNum>
  <w:abstractNum w:abstractNumId="53" w15:restartNumberingAfterBreak="0">
    <w:nsid w:val="3D4B39F7"/>
    <w:multiLevelType w:val="singleLevel"/>
    <w:tmpl w:val="A2B453D0"/>
    <w:name w:val="5222222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54" w15:restartNumberingAfterBreak="0">
    <w:nsid w:val="471777A4"/>
    <w:multiLevelType w:val="singleLevel"/>
    <w:tmpl w:val="A2B453D0"/>
    <w:name w:val="522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55" w15:restartNumberingAfterBreak="0">
    <w:nsid w:val="471B21AC"/>
    <w:multiLevelType w:val="hybridMultilevel"/>
    <w:tmpl w:val="FEFA7E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73A48ED"/>
    <w:multiLevelType w:val="hybridMultilevel"/>
    <w:tmpl w:val="6D76BE0C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7" w15:restartNumberingAfterBreak="0">
    <w:nsid w:val="47683234"/>
    <w:multiLevelType w:val="singleLevel"/>
    <w:tmpl w:val="A2B453D0"/>
    <w:name w:val="52222222222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58" w15:restartNumberingAfterBreak="0">
    <w:nsid w:val="47B373C0"/>
    <w:multiLevelType w:val="singleLevel"/>
    <w:tmpl w:val="A2B453D0"/>
    <w:name w:val="522222222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59" w15:restartNumberingAfterBreak="0">
    <w:nsid w:val="48AD6AA4"/>
    <w:multiLevelType w:val="hybridMultilevel"/>
    <w:tmpl w:val="6D76BE0C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0" w15:restartNumberingAfterBreak="0">
    <w:nsid w:val="4A904DD8"/>
    <w:multiLevelType w:val="hybridMultilevel"/>
    <w:tmpl w:val="2BEE8CF0"/>
    <w:lvl w:ilvl="0" w:tplc="FFFFFFFF">
      <w:start w:val="1"/>
      <w:numFmt w:val="decimal"/>
      <w:lvlText w:val="%1."/>
      <w:lvlJc w:val="left"/>
      <w:pPr>
        <w:ind w:left="810" w:hanging="360"/>
      </w:p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1" w15:restartNumberingAfterBreak="0">
    <w:nsid w:val="4B46711B"/>
    <w:multiLevelType w:val="hybridMultilevel"/>
    <w:tmpl w:val="20B2C532"/>
    <w:lvl w:ilvl="0" w:tplc="2D26619C">
      <w:numFmt w:val="bullet"/>
      <w:lvlText w:val=""/>
      <w:lvlJc w:val="left"/>
      <w:pPr>
        <w:ind w:left="1080" w:hanging="360"/>
      </w:pPr>
      <w:rPr>
        <w:rFonts w:ascii="Wingdings" w:eastAsia="Symbol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4E0274F3"/>
    <w:multiLevelType w:val="multilevel"/>
    <w:tmpl w:val="0324C7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6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320" w:hanging="1800"/>
      </w:pPr>
      <w:rPr>
        <w:rFonts w:hint="default"/>
      </w:rPr>
    </w:lvl>
  </w:abstractNum>
  <w:abstractNum w:abstractNumId="63" w15:restartNumberingAfterBreak="0">
    <w:nsid w:val="50AF7CE5"/>
    <w:multiLevelType w:val="hybridMultilevel"/>
    <w:tmpl w:val="6D76BE0C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4" w15:restartNumberingAfterBreak="0">
    <w:nsid w:val="533737A9"/>
    <w:multiLevelType w:val="hybridMultilevel"/>
    <w:tmpl w:val="17F8D106"/>
    <w:lvl w:ilvl="0" w:tplc="CE4251C6">
      <w:start w:val="1"/>
      <w:numFmt w:val="bullet"/>
      <w:pStyle w:val="Bullet2"/>
      <w:lvlText w:val="o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.VnTimeH" w:hAnsi=".VnTimeH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Yu Mincho Light" w:hAnsi="Yu Mincho Light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.VnTimeH" w:hAnsi=".VnTimeH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Yu Mincho Light" w:hAnsi="Yu Mincho Light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.VnTimeH" w:hAnsi=".VnTimeH" w:hint="default"/>
      </w:rPr>
    </w:lvl>
  </w:abstractNum>
  <w:abstractNum w:abstractNumId="65" w15:restartNumberingAfterBreak="0">
    <w:nsid w:val="5369234A"/>
    <w:multiLevelType w:val="hybridMultilevel"/>
    <w:tmpl w:val="6D76BE0C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6" w15:restartNumberingAfterBreak="0">
    <w:nsid w:val="56007F2A"/>
    <w:multiLevelType w:val="multilevel"/>
    <w:tmpl w:val="0324C7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6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320" w:hanging="1800"/>
      </w:pPr>
      <w:rPr>
        <w:rFonts w:hint="default"/>
      </w:rPr>
    </w:lvl>
  </w:abstractNum>
  <w:abstractNum w:abstractNumId="67" w15:restartNumberingAfterBreak="0">
    <w:nsid w:val="562C2B3C"/>
    <w:multiLevelType w:val="multilevel"/>
    <w:tmpl w:val="0324C7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6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320" w:hanging="1800"/>
      </w:pPr>
      <w:rPr>
        <w:rFonts w:hint="default"/>
      </w:rPr>
    </w:lvl>
  </w:abstractNum>
  <w:abstractNum w:abstractNumId="68" w15:restartNumberingAfterBreak="0">
    <w:nsid w:val="567E7A74"/>
    <w:multiLevelType w:val="hybridMultilevel"/>
    <w:tmpl w:val="6D76BE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6D20523"/>
    <w:multiLevelType w:val="hybridMultilevel"/>
    <w:tmpl w:val="2BEE8CF0"/>
    <w:lvl w:ilvl="0" w:tplc="FFFFFFFF">
      <w:start w:val="1"/>
      <w:numFmt w:val="decimal"/>
      <w:lvlText w:val="%1."/>
      <w:lvlJc w:val="left"/>
      <w:pPr>
        <w:ind w:left="810" w:hanging="360"/>
      </w:p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0" w15:restartNumberingAfterBreak="0">
    <w:nsid w:val="56E018A8"/>
    <w:multiLevelType w:val="hybridMultilevel"/>
    <w:tmpl w:val="6F6E5F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155835"/>
    <w:multiLevelType w:val="hybridMultilevel"/>
    <w:tmpl w:val="6D76B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C1B4162"/>
    <w:multiLevelType w:val="hybridMultilevel"/>
    <w:tmpl w:val="314A6148"/>
    <w:lvl w:ilvl="0" w:tplc="5A2CDADA">
      <w:numFmt w:val="bullet"/>
      <w:lvlText w:val="-"/>
      <w:lvlJc w:val="left"/>
      <w:pPr>
        <w:ind w:left="720" w:hanging="360"/>
      </w:pPr>
      <w:rPr>
        <w:rFonts w:ascii="Times New Roman" w:eastAsia=".VnTim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C6A1E45"/>
    <w:multiLevelType w:val="hybridMultilevel"/>
    <w:tmpl w:val="692C544A"/>
    <w:lvl w:ilvl="0" w:tplc="042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4" w15:restartNumberingAfterBreak="0">
    <w:nsid w:val="5DB70904"/>
    <w:multiLevelType w:val="multilevel"/>
    <w:tmpl w:val="5DB709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340" w:hanging="360"/>
      </w:pPr>
      <w:rPr>
        <w:rFonts w:hint="default"/>
        <w:b/>
        <w:bCs w:val="0"/>
        <w:i/>
        <w:iCs/>
      </w:rPr>
    </w:lvl>
    <w:lvl w:ilvl="2">
      <w:start w:val="1"/>
      <w:numFmt w:val="decimal"/>
      <w:lvlText w:val="%1.%2.%3.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3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3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7640" w:hanging="1800"/>
      </w:pPr>
      <w:rPr>
        <w:rFonts w:hint="default"/>
      </w:rPr>
    </w:lvl>
  </w:abstractNum>
  <w:abstractNum w:abstractNumId="75" w15:restartNumberingAfterBreak="0">
    <w:nsid w:val="5DF55CA0"/>
    <w:multiLevelType w:val="multilevel"/>
    <w:tmpl w:val="128CD3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6" w15:restartNumberingAfterBreak="0">
    <w:nsid w:val="5E7A44CB"/>
    <w:multiLevelType w:val="singleLevel"/>
    <w:tmpl w:val="DB9A2D3A"/>
    <w:lvl w:ilvl="0">
      <w:start w:val="1"/>
      <w:numFmt w:val="decimal"/>
      <w:pStyle w:val="Tailieu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7" w15:restartNumberingAfterBreak="0">
    <w:nsid w:val="5F4F366A"/>
    <w:multiLevelType w:val="singleLevel"/>
    <w:tmpl w:val="45203704"/>
    <w:lvl w:ilvl="0">
      <w:start w:val="1"/>
      <w:numFmt w:val="decimal"/>
      <w:pStyle w:val="Table"/>
      <w:lvlText w:val="B¶ng %1:"/>
      <w:lvlJc w:val="left"/>
      <w:pPr>
        <w:tabs>
          <w:tab w:val="num" w:pos="1080"/>
        </w:tabs>
        <w:ind w:left="0" w:firstLine="0"/>
      </w:pPr>
      <w:rPr>
        <w:rFonts w:ascii=".VnArial" w:hAnsi=".VnArial" w:hint="default"/>
        <w:sz w:val="24"/>
      </w:rPr>
    </w:lvl>
  </w:abstractNum>
  <w:abstractNum w:abstractNumId="78" w15:restartNumberingAfterBreak="0">
    <w:nsid w:val="62B221E6"/>
    <w:multiLevelType w:val="hybridMultilevel"/>
    <w:tmpl w:val="8E6E78F8"/>
    <w:lvl w:ilvl="0" w:tplc="23082AE2">
      <w:start w:val="1"/>
      <w:numFmt w:val="bullet"/>
      <w:lvlText w:val="-"/>
      <w:lvlJc w:val="left"/>
      <w:pPr>
        <w:ind w:left="720" w:hanging="360"/>
      </w:pPr>
      <w:rPr>
        <w:rFonts w:ascii="Times New Roman" w:eastAsia=".VnTim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9C0997"/>
    <w:multiLevelType w:val="hybridMultilevel"/>
    <w:tmpl w:val="4C769C38"/>
    <w:lvl w:ilvl="0" w:tplc="D0A6E644">
      <w:numFmt w:val="bullet"/>
      <w:lvlText w:val=""/>
      <w:lvlJc w:val="left"/>
      <w:pPr>
        <w:ind w:left="720" w:hanging="360"/>
      </w:pPr>
      <w:rPr>
        <w:rFonts w:ascii="Wingdings" w:eastAsia="Symbol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5BA5CEE"/>
    <w:multiLevelType w:val="hybridMultilevel"/>
    <w:tmpl w:val="6D76BE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5C3463E"/>
    <w:multiLevelType w:val="multilevel"/>
    <w:tmpl w:val="0324C7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6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320" w:hanging="1800"/>
      </w:pPr>
      <w:rPr>
        <w:rFonts w:hint="default"/>
      </w:rPr>
    </w:lvl>
  </w:abstractNum>
  <w:abstractNum w:abstractNumId="82" w15:restartNumberingAfterBreak="0">
    <w:nsid w:val="66192C8E"/>
    <w:multiLevelType w:val="singleLevel"/>
    <w:tmpl w:val="A2B453D0"/>
    <w:name w:val="522222222222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83" w15:restartNumberingAfterBreak="0">
    <w:nsid w:val="664A7D5D"/>
    <w:multiLevelType w:val="singleLevel"/>
    <w:tmpl w:val="A2B453D0"/>
    <w:name w:val="52222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84" w15:restartNumberingAfterBreak="0">
    <w:nsid w:val="68D20172"/>
    <w:multiLevelType w:val="multilevel"/>
    <w:tmpl w:val="0324C7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6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320" w:hanging="1800"/>
      </w:pPr>
      <w:rPr>
        <w:rFonts w:hint="default"/>
      </w:rPr>
    </w:lvl>
  </w:abstractNum>
  <w:abstractNum w:abstractNumId="85" w15:restartNumberingAfterBreak="0">
    <w:nsid w:val="694F4229"/>
    <w:multiLevelType w:val="hybridMultilevel"/>
    <w:tmpl w:val="030E843C"/>
    <w:lvl w:ilvl="0" w:tplc="53FE91BC">
      <w:numFmt w:val="bullet"/>
      <w:pStyle w:val="-"/>
      <w:lvlText w:val="-"/>
      <w:lvlJc w:val="left"/>
      <w:pPr>
        <w:tabs>
          <w:tab w:val="num" w:pos="713"/>
        </w:tabs>
        <w:ind w:left="713" w:hanging="288"/>
      </w:pPr>
      <w:rPr>
        <w:rFonts w:ascii="Calibri" w:eastAsia="Calibri" w:hAnsi="Calibri" w:cs="Calibri" w:hint="eastAsia"/>
        <w:b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.VnHelvetIns" w:hAnsi=".VnHelvetIns" w:cs=".VnHelvetIns" w:hint="default"/>
      </w:rPr>
    </w:lvl>
    <w:lvl w:ilvl="2" w:tplc="042A0005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4" w:hanging="360"/>
      </w:pPr>
      <w:rPr>
        <w:rFonts w:ascii=".VnArial" w:hAnsi=".VnArial" w:hint="default"/>
      </w:rPr>
    </w:lvl>
    <w:lvl w:ilvl="4" w:tplc="04090003">
      <w:start w:val="1"/>
      <w:numFmt w:val="bullet"/>
      <w:lvlText w:val="o"/>
      <w:lvlJc w:val="left"/>
      <w:pPr>
        <w:ind w:left="3784" w:hanging="360"/>
      </w:pPr>
      <w:rPr>
        <w:rFonts w:ascii=".VnHelvetIns" w:hAnsi=".VnHelvetIns" w:cs=".VnHelvetIns" w:hint="default"/>
      </w:rPr>
    </w:lvl>
    <w:lvl w:ilvl="5" w:tplc="04090005">
      <w:start w:val="1"/>
      <w:numFmt w:val="bullet"/>
      <w:lvlText w:val=""/>
      <w:lvlJc w:val="left"/>
      <w:pPr>
        <w:ind w:left="4504" w:hanging="360"/>
      </w:pPr>
      <w:rPr>
        <w:rFonts w:ascii="Verdana" w:hAnsi="Verdana" w:hint="default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ascii=".VnArial" w:hAnsi=".VnArial" w:hint="default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ascii=".VnHelvetIns" w:hAnsi=".VnHelvetIns" w:cs=".VnHelvetIns" w:hint="default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ascii="Verdana" w:hAnsi="Verdana" w:hint="default"/>
      </w:rPr>
    </w:lvl>
  </w:abstractNum>
  <w:abstractNum w:abstractNumId="86" w15:restartNumberingAfterBreak="0">
    <w:nsid w:val="69DE2537"/>
    <w:multiLevelType w:val="singleLevel"/>
    <w:tmpl w:val="A2B453D0"/>
    <w:name w:val="5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87" w15:restartNumberingAfterBreak="0">
    <w:nsid w:val="6CAE2D27"/>
    <w:multiLevelType w:val="singleLevel"/>
    <w:tmpl w:val="A2B453D0"/>
    <w:name w:val="5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88" w15:restartNumberingAfterBreak="0">
    <w:nsid w:val="6DA80CB2"/>
    <w:multiLevelType w:val="multilevel"/>
    <w:tmpl w:val="0324C7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6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320" w:hanging="1800"/>
      </w:pPr>
      <w:rPr>
        <w:rFonts w:hint="default"/>
      </w:rPr>
    </w:lvl>
  </w:abstractNum>
  <w:abstractNum w:abstractNumId="89" w15:restartNumberingAfterBreak="0">
    <w:nsid w:val="6E200C98"/>
    <w:multiLevelType w:val="singleLevel"/>
    <w:tmpl w:val="A2B453D0"/>
    <w:name w:val="5222222222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90" w15:restartNumberingAfterBreak="0">
    <w:nsid w:val="6F554E85"/>
    <w:multiLevelType w:val="singleLevel"/>
    <w:tmpl w:val="A2B453D0"/>
    <w:name w:val="5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91" w15:restartNumberingAfterBreak="0">
    <w:nsid w:val="703A2D81"/>
    <w:multiLevelType w:val="singleLevel"/>
    <w:tmpl w:val="A2B453D0"/>
    <w:name w:val="5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92" w15:restartNumberingAfterBreak="0">
    <w:nsid w:val="70425BA0"/>
    <w:multiLevelType w:val="hybridMultilevel"/>
    <w:tmpl w:val="6D76BE0C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3" w15:restartNumberingAfterBreak="0">
    <w:nsid w:val="71BB7563"/>
    <w:multiLevelType w:val="singleLevel"/>
    <w:tmpl w:val="876EF2CC"/>
    <w:lvl w:ilvl="0">
      <w:start w:val="1"/>
      <w:numFmt w:val="decimal"/>
      <w:pStyle w:val="TableTitle"/>
      <w:lvlText w:val="B¶ng %1:"/>
      <w:lvlJc w:val="left"/>
      <w:pPr>
        <w:tabs>
          <w:tab w:val="num" w:pos="1080"/>
        </w:tabs>
      </w:pPr>
    </w:lvl>
  </w:abstractNum>
  <w:abstractNum w:abstractNumId="94" w15:restartNumberingAfterBreak="0">
    <w:nsid w:val="73100BCE"/>
    <w:multiLevelType w:val="multilevel"/>
    <w:tmpl w:val="0324C7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6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320" w:hanging="1800"/>
      </w:pPr>
      <w:rPr>
        <w:rFonts w:hint="default"/>
      </w:rPr>
    </w:lvl>
  </w:abstractNum>
  <w:abstractNum w:abstractNumId="95" w15:restartNumberingAfterBreak="0">
    <w:nsid w:val="731C456D"/>
    <w:multiLevelType w:val="hybridMultilevel"/>
    <w:tmpl w:val="6D76BE0C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6" w15:restartNumberingAfterBreak="0">
    <w:nsid w:val="731F2BE8"/>
    <w:multiLevelType w:val="hybridMultilevel"/>
    <w:tmpl w:val="C41AB7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47B72E4"/>
    <w:multiLevelType w:val="multilevel"/>
    <w:tmpl w:val="0324C7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6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320" w:hanging="1800"/>
      </w:pPr>
      <w:rPr>
        <w:rFonts w:hint="default"/>
      </w:rPr>
    </w:lvl>
  </w:abstractNum>
  <w:abstractNum w:abstractNumId="98" w15:restartNumberingAfterBreak="0">
    <w:nsid w:val="74C744AB"/>
    <w:multiLevelType w:val="singleLevel"/>
    <w:tmpl w:val="A2B453D0"/>
    <w:name w:val="52222222"/>
    <w:lvl w:ilvl="0">
      <w:start w:val="1"/>
      <w:numFmt w:val="decimal"/>
      <w:lvlText w:val="%1."/>
      <w:lvlJc w:val="left"/>
      <w:pPr>
        <w:tabs>
          <w:tab w:val="num" w:pos="360"/>
        </w:tabs>
        <w:ind w:left="216" w:hanging="216"/>
      </w:pPr>
    </w:lvl>
  </w:abstractNum>
  <w:abstractNum w:abstractNumId="99" w15:restartNumberingAfterBreak="0">
    <w:nsid w:val="76125A8A"/>
    <w:multiLevelType w:val="hybridMultilevel"/>
    <w:tmpl w:val="6D76BE0C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0" w15:restartNumberingAfterBreak="0">
    <w:nsid w:val="78634B50"/>
    <w:multiLevelType w:val="hybridMultilevel"/>
    <w:tmpl w:val="306ABAA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1" w15:restartNumberingAfterBreak="0">
    <w:nsid w:val="7B414965"/>
    <w:multiLevelType w:val="multilevel"/>
    <w:tmpl w:val="0324C7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32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6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9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320" w:hanging="1800"/>
      </w:pPr>
      <w:rPr>
        <w:rFonts w:hint="default"/>
      </w:rPr>
    </w:lvl>
  </w:abstractNum>
  <w:abstractNum w:abstractNumId="102" w15:restartNumberingAfterBreak="0">
    <w:nsid w:val="7C1920B2"/>
    <w:multiLevelType w:val="singleLevel"/>
    <w:tmpl w:val="60644554"/>
    <w:lvl w:ilvl="0">
      <w:start w:val="1"/>
      <w:numFmt w:val="bullet"/>
      <w:pStyle w:val="Vidu"/>
      <w:lvlText w:val=""/>
      <w:lvlJc w:val="left"/>
      <w:pPr>
        <w:tabs>
          <w:tab w:val="num" w:pos="360"/>
        </w:tabs>
        <w:ind w:left="360" w:hanging="360"/>
      </w:pPr>
      <w:rPr>
        <w:rFonts w:ascii="Yu Mincho Light" w:hAnsi="Yu Mincho Light" w:hint="default"/>
      </w:rPr>
    </w:lvl>
  </w:abstractNum>
  <w:abstractNum w:abstractNumId="103" w15:restartNumberingAfterBreak="0">
    <w:nsid w:val="7F7D25FE"/>
    <w:multiLevelType w:val="hybridMultilevel"/>
    <w:tmpl w:val="6D76BE0C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565839529">
    <w:abstractNumId w:val="52"/>
  </w:num>
  <w:num w:numId="2" w16cid:durableId="1922062778">
    <w:abstractNumId w:val="32"/>
  </w:num>
  <w:num w:numId="3" w16cid:durableId="2146652396">
    <w:abstractNumId w:val="76"/>
  </w:num>
  <w:num w:numId="4" w16cid:durableId="460923520">
    <w:abstractNumId w:val="102"/>
  </w:num>
  <w:num w:numId="5" w16cid:durableId="174881496">
    <w:abstractNumId w:val="93"/>
  </w:num>
  <w:num w:numId="6" w16cid:durableId="1647859042">
    <w:abstractNumId w:val="77"/>
  </w:num>
  <w:num w:numId="7" w16cid:durableId="827328872">
    <w:abstractNumId w:val="27"/>
  </w:num>
  <w:num w:numId="8" w16cid:durableId="227613416">
    <w:abstractNumId w:val="64"/>
  </w:num>
  <w:num w:numId="9" w16cid:durableId="309286780">
    <w:abstractNumId w:val="48"/>
  </w:num>
  <w:num w:numId="10" w16cid:durableId="2088305854">
    <w:abstractNumId w:val="24"/>
  </w:num>
  <w:num w:numId="11" w16cid:durableId="1787888878">
    <w:abstractNumId w:val="7"/>
  </w:num>
  <w:num w:numId="12" w16cid:durableId="1267931005">
    <w:abstractNumId w:val="31"/>
  </w:num>
  <w:num w:numId="13" w16cid:durableId="38668515">
    <w:abstractNumId w:val="14"/>
  </w:num>
  <w:num w:numId="14" w16cid:durableId="211161945">
    <w:abstractNumId w:val="46"/>
  </w:num>
  <w:num w:numId="15" w16cid:durableId="1658147800">
    <w:abstractNumId w:val="85"/>
  </w:num>
  <w:num w:numId="16" w16cid:durableId="193731751">
    <w:abstractNumId w:val="75"/>
  </w:num>
  <w:num w:numId="17" w16cid:durableId="1146361082">
    <w:abstractNumId w:val="26"/>
  </w:num>
  <w:num w:numId="18" w16cid:durableId="1696954553">
    <w:abstractNumId w:val="29"/>
  </w:num>
  <w:num w:numId="19" w16cid:durableId="1337876743">
    <w:abstractNumId w:val="62"/>
  </w:num>
  <w:num w:numId="20" w16cid:durableId="1066492233">
    <w:abstractNumId w:val="74"/>
  </w:num>
  <w:num w:numId="21" w16cid:durableId="2130277131">
    <w:abstractNumId w:val="69"/>
  </w:num>
  <w:num w:numId="22" w16cid:durableId="375157996">
    <w:abstractNumId w:val="73"/>
  </w:num>
  <w:num w:numId="23" w16cid:durableId="1987008136">
    <w:abstractNumId w:val="100"/>
  </w:num>
  <w:num w:numId="24" w16cid:durableId="893663724">
    <w:abstractNumId w:val="70"/>
  </w:num>
  <w:num w:numId="25" w16cid:durableId="1194615260">
    <w:abstractNumId w:val="34"/>
  </w:num>
  <w:num w:numId="26" w16cid:durableId="280234575">
    <w:abstractNumId w:val="40"/>
  </w:num>
  <w:num w:numId="27" w16cid:durableId="174155550">
    <w:abstractNumId w:val="33"/>
  </w:num>
  <w:num w:numId="28" w16cid:durableId="2089770886">
    <w:abstractNumId w:val="72"/>
  </w:num>
  <w:num w:numId="29" w16cid:durableId="1364748773">
    <w:abstractNumId w:val="47"/>
  </w:num>
  <w:num w:numId="30" w16cid:durableId="1447306878">
    <w:abstractNumId w:val="97"/>
  </w:num>
  <w:num w:numId="31" w16cid:durableId="1485468901">
    <w:abstractNumId w:val="5"/>
  </w:num>
  <w:num w:numId="32" w16cid:durableId="1196623627">
    <w:abstractNumId w:val="88"/>
  </w:num>
  <w:num w:numId="33" w16cid:durableId="220021038">
    <w:abstractNumId w:val="12"/>
  </w:num>
  <w:num w:numId="34" w16cid:durableId="719281808">
    <w:abstractNumId w:val="78"/>
  </w:num>
  <w:num w:numId="35" w16cid:durableId="1425876084">
    <w:abstractNumId w:val="71"/>
  </w:num>
  <w:num w:numId="36" w16cid:durableId="1778257978">
    <w:abstractNumId w:val="55"/>
  </w:num>
  <w:num w:numId="37" w16cid:durableId="79640245">
    <w:abstractNumId w:val="68"/>
  </w:num>
  <w:num w:numId="38" w16cid:durableId="84303434">
    <w:abstractNumId w:val="42"/>
  </w:num>
  <w:num w:numId="39" w16cid:durableId="1653216912">
    <w:abstractNumId w:val="11"/>
  </w:num>
  <w:num w:numId="40" w16cid:durableId="166019291">
    <w:abstractNumId w:val="16"/>
  </w:num>
  <w:num w:numId="41" w16cid:durableId="1243678564">
    <w:abstractNumId w:val="20"/>
  </w:num>
  <w:num w:numId="42" w16cid:durableId="339046525">
    <w:abstractNumId w:val="41"/>
  </w:num>
  <w:num w:numId="43" w16cid:durableId="1606309167">
    <w:abstractNumId w:val="92"/>
  </w:num>
  <w:num w:numId="44" w16cid:durableId="824979793">
    <w:abstractNumId w:val="24"/>
  </w:num>
  <w:num w:numId="45" w16cid:durableId="390543095">
    <w:abstractNumId w:val="94"/>
  </w:num>
  <w:num w:numId="46" w16cid:durableId="200636199">
    <w:abstractNumId w:val="10"/>
  </w:num>
  <w:num w:numId="47" w16cid:durableId="687827663">
    <w:abstractNumId w:val="103"/>
  </w:num>
  <w:num w:numId="48" w16cid:durableId="305166561">
    <w:abstractNumId w:val="18"/>
  </w:num>
  <w:num w:numId="49" w16cid:durableId="447706305">
    <w:abstractNumId w:val="79"/>
  </w:num>
  <w:num w:numId="50" w16cid:durableId="1269892252">
    <w:abstractNumId w:val="61"/>
  </w:num>
  <w:num w:numId="51" w16cid:durableId="50538549">
    <w:abstractNumId w:val="0"/>
  </w:num>
  <w:num w:numId="52" w16cid:durableId="52705507">
    <w:abstractNumId w:val="19"/>
  </w:num>
  <w:num w:numId="53" w16cid:durableId="1444421068">
    <w:abstractNumId w:val="67"/>
  </w:num>
  <w:num w:numId="54" w16cid:durableId="978144462">
    <w:abstractNumId w:val="36"/>
  </w:num>
  <w:num w:numId="55" w16cid:durableId="1517427797">
    <w:abstractNumId w:val="59"/>
  </w:num>
  <w:num w:numId="56" w16cid:durableId="2006588148">
    <w:abstractNumId w:val="65"/>
  </w:num>
  <w:num w:numId="57" w16cid:durableId="2027629113">
    <w:abstractNumId w:val="101"/>
  </w:num>
  <w:num w:numId="58" w16cid:durableId="1436051519">
    <w:abstractNumId w:val="1"/>
  </w:num>
  <w:num w:numId="59" w16cid:durableId="1157459725">
    <w:abstractNumId w:val="44"/>
  </w:num>
  <w:num w:numId="60" w16cid:durableId="945577732">
    <w:abstractNumId w:val="96"/>
  </w:num>
  <w:num w:numId="61" w16cid:durableId="520627321">
    <w:abstractNumId w:val="63"/>
  </w:num>
  <w:num w:numId="62" w16cid:durableId="1209220674">
    <w:abstractNumId w:val="43"/>
  </w:num>
  <w:num w:numId="63" w16cid:durableId="259023790">
    <w:abstractNumId w:val="49"/>
  </w:num>
  <w:num w:numId="64" w16cid:durableId="495149207">
    <w:abstractNumId w:val="24"/>
  </w:num>
  <w:num w:numId="65" w16cid:durableId="9650275">
    <w:abstractNumId w:val="37"/>
  </w:num>
  <w:num w:numId="66" w16cid:durableId="1636518565">
    <w:abstractNumId w:val="45"/>
  </w:num>
  <w:num w:numId="67" w16cid:durableId="943029369">
    <w:abstractNumId w:val="39"/>
  </w:num>
  <w:num w:numId="68" w16cid:durableId="910888346">
    <w:abstractNumId w:val="95"/>
  </w:num>
  <w:num w:numId="69" w16cid:durableId="1813479010">
    <w:abstractNumId w:val="25"/>
  </w:num>
  <w:num w:numId="70" w16cid:durableId="29455954">
    <w:abstractNumId w:val="81"/>
  </w:num>
  <w:num w:numId="71" w16cid:durableId="1343317981">
    <w:abstractNumId w:val="66"/>
  </w:num>
  <w:num w:numId="72" w16cid:durableId="752778710">
    <w:abstractNumId w:val="99"/>
  </w:num>
  <w:num w:numId="73" w16cid:durableId="1246839900">
    <w:abstractNumId w:val="2"/>
  </w:num>
  <w:num w:numId="74" w16cid:durableId="1664812944">
    <w:abstractNumId w:val="56"/>
  </w:num>
  <w:num w:numId="75" w16cid:durableId="411970947">
    <w:abstractNumId w:val="35"/>
  </w:num>
  <w:num w:numId="76" w16cid:durableId="852307163">
    <w:abstractNumId w:val="9"/>
  </w:num>
  <w:num w:numId="77" w16cid:durableId="396779997">
    <w:abstractNumId w:val="15"/>
  </w:num>
  <w:num w:numId="78" w16cid:durableId="1649239922">
    <w:abstractNumId w:val="80"/>
  </w:num>
  <w:num w:numId="79" w16cid:durableId="1961063873">
    <w:abstractNumId w:val="22"/>
  </w:num>
  <w:num w:numId="80" w16cid:durableId="838892074">
    <w:abstractNumId w:val="84"/>
  </w:num>
  <w:num w:numId="81" w16cid:durableId="1200125765">
    <w:abstractNumId w:val="24"/>
  </w:num>
  <w:num w:numId="82" w16cid:durableId="1028217305">
    <w:abstractNumId w:val="24"/>
  </w:num>
  <w:num w:numId="83" w16cid:durableId="378432507">
    <w:abstractNumId w:val="24"/>
  </w:num>
  <w:num w:numId="84" w16cid:durableId="2637661">
    <w:abstractNumId w:val="24"/>
  </w:num>
  <w:num w:numId="85" w16cid:durableId="806777435">
    <w:abstractNumId w:val="24"/>
  </w:num>
  <w:num w:numId="86" w16cid:durableId="850412475">
    <w:abstractNumId w:val="24"/>
  </w:num>
  <w:num w:numId="87" w16cid:durableId="748967572">
    <w:abstractNumId w:val="24"/>
  </w:num>
  <w:num w:numId="88" w16cid:durableId="532308365">
    <w:abstractNumId w:val="24"/>
  </w:num>
  <w:num w:numId="89" w16cid:durableId="2078284843">
    <w:abstractNumId w:val="51"/>
  </w:num>
  <w:num w:numId="90" w16cid:durableId="667683370">
    <w:abstractNumId w:val="3"/>
  </w:num>
  <w:num w:numId="91" w16cid:durableId="1020548259">
    <w:abstractNumId w:val="17"/>
  </w:num>
  <w:num w:numId="92" w16cid:durableId="401409884">
    <w:abstractNumId w:val="60"/>
  </w:num>
  <w:num w:numId="93" w16cid:durableId="1253851831">
    <w:abstractNumId w:val="13"/>
  </w:num>
  <w:num w:numId="94" w16cid:durableId="1177813182">
    <w:abstractNumId w:val="38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activeWritingStyle w:appName="MSWord" w:lang="en-AU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2E1"/>
    <w:rsid w:val="00000A2A"/>
    <w:rsid w:val="00000FFC"/>
    <w:rsid w:val="00001D38"/>
    <w:rsid w:val="0000254F"/>
    <w:rsid w:val="00002F7A"/>
    <w:rsid w:val="00003E5D"/>
    <w:rsid w:val="00004156"/>
    <w:rsid w:val="00005110"/>
    <w:rsid w:val="00005236"/>
    <w:rsid w:val="0000550F"/>
    <w:rsid w:val="000060B2"/>
    <w:rsid w:val="000062F6"/>
    <w:rsid w:val="00006481"/>
    <w:rsid w:val="00006DFF"/>
    <w:rsid w:val="00007F6D"/>
    <w:rsid w:val="00010599"/>
    <w:rsid w:val="00010967"/>
    <w:rsid w:val="0001096C"/>
    <w:rsid w:val="000112B5"/>
    <w:rsid w:val="000112D2"/>
    <w:rsid w:val="00012B77"/>
    <w:rsid w:val="00012B7A"/>
    <w:rsid w:val="00012BE3"/>
    <w:rsid w:val="00012C83"/>
    <w:rsid w:val="00012CEE"/>
    <w:rsid w:val="00013187"/>
    <w:rsid w:val="0001397A"/>
    <w:rsid w:val="0001408F"/>
    <w:rsid w:val="00015F33"/>
    <w:rsid w:val="00016AF5"/>
    <w:rsid w:val="00017A94"/>
    <w:rsid w:val="00020740"/>
    <w:rsid w:val="000207D7"/>
    <w:rsid w:val="0002086D"/>
    <w:rsid w:val="00020886"/>
    <w:rsid w:val="00020BF8"/>
    <w:rsid w:val="00021193"/>
    <w:rsid w:val="00021916"/>
    <w:rsid w:val="000236C1"/>
    <w:rsid w:val="00023F46"/>
    <w:rsid w:val="000254FE"/>
    <w:rsid w:val="00025C84"/>
    <w:rsid w:val="00025CF6"/>
    <w:rsid w:val="00026365"/>
    <w:rsid w:val="000267EE"/>
    <w:rsid w:val="00026B77"/>
    <w:rsid w:val="00027654"/>
    <w:rsid w:val="0003034D"/>
    <w:rsid w:val="00030476"/>
    <w:rsid w:val="00030918"/>
    <w:rsid w:val="00031194"/>
    <w:rsid w:val="000316E7"/>
    <w:rsid w:val="0003247F"/>
    <w:rsid w:val="000324D6"/>
    <w:rsid w:val="0003259E"/>
    <w:rsid w:val="0003473C"/>
    <w:rsid w:val="00034C96"/>
    <w:rsid w:val="00034E5C"/>
    <w:rsid w:val="00036410"/>
    <w:rsid w:val="00036931"/>
    <w:rsid w:val="00037002"/>
    <w:rsid w:val="00037395"/>
    <w:rsid w:val="00037C54"/>
    <w:rsid w:val="000400D9"/>
    <w:rsid w:val="000421C3"/>
    <w:rsid w:val="000425CA"/>
    <w:rsid w:val="00042B69"/>
    <w:rsid w:val="00042BB9"/>
    <w:rsid w:val="00042BD4"/>
    <w:rsid w:val="00042F15"/>
    <w:rsid w:val="0004312D"/>
    <w:rsid w:val="0004377E"/>
    <w:rsid w:val="00043E6D"/>
    <w:rsid w:val="00043F80"/>
    <w:rsid w:val="00044222"/>
    <w:rsid w:val="0004436D"/>
    <w:rsid w:val="000450C9"/>
    <w:rsid w:val="00045DC9"/>
    <w:rsid w:val="000471B1"/>
    <w:rsid w:val="00047CDC"/>
    <w:rsid w:val="00050387"/>
    <w:rsid w:val="000503AA"/>
    <w:rsid w:val="00050AEC"/>
    <w:rsid w:val="00051DCF"/>
    <w:rsid w:val="00052215"/>
    <w:rsid w:val="000526C8"/>
    <w:rsid w:val="00055AFD"/>
    <w:rsid w:val="00055D2B"/>
    <w:rsid w:val="000576DA"/>
    <w:rsid w:val="00057CE5"/>
    <w:rsid w:val="00057E66"/>
    <w:rsid w:val="00060338"/>
    <w:rsid w:val="000606F4"/>
    <w:rsid w:val="0006123B"/>
    <w:rsid w:val="00061EE6"/>
    <w:rsid w:val="00062430"/>
    <w:rsid w:val="00062B1C"/>
    <w:rsid w:val="00063BC9"/>
    <w:rsid w:val="00063C02"/>
    <w:rsid w:val="00063E99"/>
    <w:rsid w:val="00064098"/>
    <w:rsid w:val="00065604"/>
    <w:rsid w:val="000657C2"/>
    <w:rsid w:val="00065C9E"/>
    <w:rsid w:val="00066920"/>
    <w:rsid w:val="00067414"/>
    <w:rsid w:val="00067684"/>
    <w:rsid w:val="00070E9E"/>
    <w:rsid w:val="00071536"/>
    <w:rsid w:val="000715FD"/>
    <w:rsid w:val="000720A8"/>
    <w:rsid w:val="00072126"/>
    <w:rsid w:val="00072346"/>
    <w:rsid w:val="000724DD"/>
    <w:rsid w:val="000729BB"/>
    <w:rsid w:val="00072AA1"/>
    <w:rsid w:val="000732C8"/>
    <w:rsid w:val="00073352"/>
    <w:rsid w:val="0007487D"/>
    <w:rsid w:val="0007488E"/>
    <w:rsid w:val="00074F66"/>
    <w:rsid w:val="00076437"/>
    <w:rsid w:val="0007755B"/>
    <w:rsid w:val="00077AB3"/>
    <w:rsid w:val="0008023B"/>
    <w:rsid w:val="0008033C"/>
    <w:rsid w:val="00080CA8"/>
    <w:rsid w:val="00081A15"/>
    <w:rsid w:val="00081B15"/>
    <w:rsid w:val="00081D9F"/>
    <w:rsid w:val="00082529"/>
    <w:rsid w:val="00082B6D"/>
    <w:rsid w:val="00083272"/>
    <w:rsid w:val="00084313"/>
    <w:rsid w:val="000848E8"/>
    <w:rsid w:val="00085891"/>
    <w:rsid w:val="00085C70"/>
    <w:rsid w:val="0008670D"/>
    <w:rsid w:val="00086FE2"/>
    <w:rsid w:val="00087748"/>
    <w:rsid w:val="0009005D"/>
    <w:rsid w:val="00090C8F"/>
    <w:rsid w:val="00090F35"/>
    <w:rsid w:val="000916A4"/>
    <w:rsid w:val="00091E5F"/>
    <w:rsid w:val="000920BF"/>
    <w:rsid w:val="00092FA9"/>
    <w:rsid w:val="0009362B"/>
    <w:rsid w:val="0009376E"/>
    <w:rsid w:val="00094E9E"/>
    <w:rsid w:val="00095678"/>
    <w:rsid w:val="0009638C"/>
    <w:rsid w:val="00096ED6"/>
    <w:rsid w:val="000974C7"/>
    <w:rsid w:val="00097A05"/>
    <w:rsid w:val="00097EE5"/>
    <w:rsid w:val="000A1DE8"/>
    <w:rsid w:val="000A2C68"/>
    <w:rsid w:val="000A39EE"/>
    <w:rsid w:val="000A3BAD"/>
    <w:rsid w:val="000A3E1E"/>
    <w:rsid w:val="000A4612"/>
    <w:rsid w:val="000A495E"/>
    <w:rsid w:val="000A4A30"/>
    <w:rsid w:val="000A4D64"/>
    <w:rsid w:val="000A5653"/>
    <w:rsid w:val="000A5F00"/>
    <w:rsid w:val="000A6683"/>
    <w:rsid w:val="000A708F"/>
    <w:rsid w:val="000A79B5"/>
    <w:rsid w:val="000A7F73"/>
    <w:rsid w:val="000B0065"/>
    <w:rsid w:val="000B009F"/>
    <w:rsid w:val="000B1B79"/>
    <w:rsid w:val="000B22AB"/>
    <w:rsid w:val="000B2729"/>
    <w:rsid w:val="000B284E"/>
    <w:rsid w:val="000B2E3D"/>
    <w:rsid w:val="000B35D8"/>
    <w:rsid w:val="000B3CF6"/>
    <w:rsid w:val="000B45CE"/>
    <w:rsid w:val="000B5888"/>
    <w:rsid w:val="000B5D48"/>
    <w:rsid w:val="000B6185"/>
    <w:rsid w:val="000B64BA"/>
    <w:rsid w:val="000B6AAC"/>
    <w:rsid w:val="000B6F08"/>
    <w:rsid w:val="000B7DA9"/>
    <w:rsid w:val="000C1098"/>
    <w:rsid w:val="000C11D4"/>
    <w:rsid w:val="000C2027"/>
    <w:rsid w:val="000C4B2D"/>
    <w:rsid w:val="000C5170"/>
    <w:rsid w:val="000C5919"/>
    <w:rsid w:val="000C5A71"/>
    <w:rsid w:val="000C5D54"/>
    <w:rsid w:val="000C5DF7"/>
    <w:rsid w:val="000C631D"/>
    <w:rsid w:val="000C6944"/>
    <w:rsid w:val="000C6AD1"/>
    <w:rsid w:val="000C70AE"/>
    <w:rsid w:val="000D02DC"/>
    <w:rsid w:val="000D06C3"/>
    <w:rsid w:val="000D11E3"/>
    <w:rsid w:val="000D1808"/>
    <w:rsid w:val="000D1B54"/>
    <w:rsid w:val="000D2239"/>
    <w:rsid w:val="000D25B0"/>
    <w:rsid w:val="000D2F1B"/>
    <w:rsid w:val="000D32D6"/>
    <w:rsid w:val="000D4AA1"/>
    <w:rsid w:val="000D4B06"/>
    <w:rsid w:val="000D542E"/>
    <w:rsid w:val="000D57B7"/>
    <w:rsid w:val="000D5ABF"/>
    <w:rsid w:val="000D5D22"/>
    <w:rsid w:val="000D64B8"/>
    <w:rsid w:val="000D7023"/>
    <w:rsid w:val="000E182D"/>
    <w:rsid w:val="000E19C0"/>
    <w:rsid w:val="000E1B3D"/>
    <w:rsid w:val="000E2067"/>
    <w:rsid w:val="000E2252"/>
    <w:rsid w:val="000E2E4D"/>
    <w:rsid w:val="000E36ED"/>
    <w:rsid w:val="000E3A2A"/>
    <w:rsid w:val="000E3BF5"/>
    <w:rsid w:val="000E4032"/>
    <w:rsid w:val="000E4257"/>
    <w:rsid w:val="000E4E83"/>
    <w:rsid w:val="000E5CF9"/>
    <w:rsid w:val="000E5FA3"/>
    <w:rsid w:val="000E6012"/>
    <w:rsid w:val="000E614E"/>
    <w:rsid w:val="000E6A2E"/>
    <w:rsid w:val="000E6DBF"/>
    <w:rsid w:val="000E6F66"/>
    <w:rsid w:val="000E7A48"/>
    <w:rsid w:val="000E7E0F"/>
    <w:rsid w:val="000F002E"/>
    <w:rsid w:val="000F0863"/>
    <w:rsid w:val="000F0902"/>
    <w:rsid w:val="000F130C"/>
    <w:rsid w:val="000F15EE"/>
    <w:rsid w:val="000F27EA"/>
    <w:rsid w:val="000F2A19"/>
    <w:rsid w:val="000F2F4F"/>
    <w:rsid w:val="000F3653"/>
    <w:rsid w:val="000F55C0"/>
    <w:rsid w:val="000F73FB"/>
    <w:rsid w:val="00100FEF"/>
    <w:rsid w:val="001019FC"/>
    <w:rsid w:val="00101BBD"/>
    <w:rsid w:val="00102EF0"/>
    <w:rsid w:val="00103A06"/>
    <w:rsid w:val="00104091"/>
    <w:rsid w:val="001048FC"/>
    <w:rsid w:val="00104F1D"/>
    <w:rsid w:val="00105003"/>
    <w:rsid w:val="00105239"/>
    <w:rsid w:val="00106128"/>
    <w:rsid w:val="001074E0"/>
    <w:rsid w:val="001105D7"/>
    <w:rsid w:val="0011098E"/>
    <w:rsid w:val="00112354"/>
    <w:rsid w:val="001131DF"/>
    <w:rsid w:val="0011365F"/>
    <w:rsid w:val="00113E77"/>
    <w:rsid w:val="0011405A"/>
    <w:rsid w:val="001142D9"/>
    <w:rsid w:val="00114DBB"/>
    <w:rsid w:val="00116CFD"/>
    <w:rsid w:val="0011756E"/>
    <w:rsid w:val="00117F79"/>
    <w:rsid w:val="00120A8A"/>
    <w:rsid w:val="00120FA8"/>
    <w:rsid w:val="00121136"/>
    <w:rsid w:val="00121504"/>
    <w:rsid w:val="0012189E"/>
    <w:rsid w:val="00121C03"/>
    <w:rsid w:val="00121CA7"/>
    <w:rsid w:val="001231FB"/>
    <w:rsid w:val="001241DF"/>
    <w:rsid w:val="0012482A"/>
    <w:rsid w:val="0012560D"/>
    <w:rsid w:val="00125A97"/>
    <w:rsid w:val="00126770"/>
    <w:rsid w:val="0012716A"/>
    <w:rsid w:val="00127380"/>
    <w:rsid w:val="001273C8"/>
    <w:rsid w:val="0012752B"/>
    <w:rsid w:val="001275BE"/>
    <w:rsid w:val="00130925"/>
    <w:rsid w:val="00130BDF"/>
    <w:rsid w:val="00130CE8"/>
    <w:rsid w:val="00131525"/>
    <w:rsid w:val="00132E2C"/>
    <w:rsid w:val="00132ED0"/>
    <w:rsid w:val="00133148"/>
    <w:rsid w:val="00134186"/>
    <w:rsid w:val="00134582"/>
    <w:rsid w:val="0013494C"/>
    <w:rsid w:val="00135238"/>
    <w:rsid w:val="001366F5"/>
    <w:rsid w:val="00136A39"/>
    <w:rsid w:val="00136B64"/>
    <w:rsid w:val="00137C07"/>
    <w:rsid w:val="0014007A"/>
    <w:rsid w:val="001418C3"/>
    <w:rsid w:val="00141BC2"/>
    <w:rsid w:val="00141BF4"/>
    <w:rsid w:val="001423F8"/>
    <w:rsid w:val="001425C4"/>
    <w:rsid w:val="00142C99"/>
    <w:rsid w:val="001433AA"/>
    <w:rsid w:val="00143444"/>
    <w:rsid w:val="00143CA2"/>
    <w:rsid w:val="00143F80"/>
    <w:rsid w:val="0014483D"/>
    <w:rsid w:val="00144BE8"/>
    <w:rsid w:val="0014576C"/>
    <w:rsid w:val="00145AE1"/>
    <w:rsid w:val="00146725"/>
    <w:rsid w:val="001469CD"/>
    <w:rsid w:val="00147C20"/>
    <w:rsid w:val="00147E70"/>
    <w:rsid w:val="0015017F"/>
    <w:rsid w:val="00150E30"/>
    <w:rsid w:val="001510C8"/>
    <w:rsid w:val="00151552"/>
    <w:rsid w:val="001517A2"/>
    <w:rsid w:val="0015293E"/>
    <w:rsid w:val="00153144"/>
    <w:rsid w:val="00153547"/>
    <w:rsid w:val="0015388B"/>
    <w:rsid w:val="0015656C"/>
    <w:rsid w:val="001573CE"/>
    <w:rsid w:val="0015765B"/>
    <w:rsid w:val="0016066B"/>
    <w:rsid w:val="00160829"/>
    <w:rsid w:val="00160E34"/>
    <w:rsid w:val="00161173"/>
    <w:rsid w:val="001616A5"/>
    <w:rsid w:val="001622D9"/>
    <w:rsid w:val="001624F6"/>
    <w:rsid w:val="001640CE"/>
    <w:rsid w:val="001658D5"/>
    <w:rsid w:val="0016671F"/>
    <w:rsid w:val="00166E70"/>
    <w:rsid w:val="00166EFD"/>
    <w:rsid w:val="00167C88"/>
    <w:rsid w:val="00167F8F"/>
    <w:rsid w:val="00167FC5"/>
    <w:rsid w:val="0017029C"/>
    <w:rsid w:val="00170C1D"/>
    <w:rsid w:val="00172159"/>
    <w:rsid w:val="00172714"/>
    <w:rsid w:val="00172842"/>
    <w:rsid w:val="00172DE3"/>
    <w:rsid w:val="0017326D"/>
    <w:rsid w:val="00173921"/>
    <w:rsid w:val="0017442F"/>
    <w:rsid w:val="001744EA"/>
    <w:rsid w:val="00174DD4"/>
    <w:rsid w:val="00175D91"/>
    <w:rsid w:val="00176C64"/>
    <w:rsid w:val="001773B8"/>
    <w:rsid w:val="00177AF9"/>
    <w:rsid w:val="00177B37"/>
    <w:rsid w:val="00177E43"/>
    <w:rsid w:val="001801DB"/>
    <w:rsid w:val="0018036B"/>
    <w:rsid w:val="00180474"/>
    <w:rsid w:val="00180B71"/>
    <w:rsid w:val="00180EC1"/>
    <w:rsid w:val="00181484"/>
    <w:rsid w:val="00181AA8"/>
    <w:rsid w:val="001822B6"/>
    <w:rsid w:val="00183DF9"/>
    <w:rsid w:val="00185187"/>
    <w:rsid w:val="00185CBB"/>
    <w:rsid w:val="00186D60"/>
    <w:rsid w:val="00186DA7"/>
    <w:rsid w:val="00187FB0"/>
    <w:rsid w:val="00190182"/>
    <w:rsid w:val="00190452"/>
    <w:rsid w:val="001904E8"/>
    <w:rsid w:val="001904F2"/>
    <w:rsid w:val="001917A3"/>
    <w:rsid w:val="00191E3A"/>
    <w:rsid w:val="001924BF"/>
    <w:rsid w:val="0019388E"/>
    <w:rsid w:val="00194128"/>
    <w:rsid w:val="00194AF9"/>
    <w:rsid w:val="00194B1F"/>
    <w:rsid w:val="0019504E"/>
    <w:rsid w:val="00195AE5"/>
    <w:rsid w:val="00195E11"/>
    <w:rsid w:val="001966E4"/>
    <w:rsid w:val="00197901"/>
    <w:rsid w:val="00197D81"/>
    <w:rsid w:val="001A0108"/>
    <w:rsid w:val="001A0885"/>
    <w:rsid w:val="001A0E17"/>
    <w:rsid w:val="001A10E3"/>
    <w:rsid w:val="001A1325"/>
    <w:rsid w:val="001A1A9E"/>
    <w:rsid w:val="001A1B87"/>
    <w:rsid w:val="001A2790"/>
    <w:rsid w:val="001A2A67"/>
    <w:rsid w:val="001A37DD"/>
    <w:rsid w:val="001A3F61"/>
    <w:rsid w:val="001A4998"/>
    <w:rsid w:val="001A4C1F"/>
    <w:rsid w:val="001A4D6B"/>
    <w:rsid w:val="001A6AD0"/>
    <w:rsid w:val="001A6B96"/>
    <w:rsid w:val="001A6C49"/>
    <w:rsid w:val="001A6C6E"/>
    <w:rsid w:val="001B0449"/>
    <w:rsid w:val="001B1A0E"/>
    <w:rsid w:val="001B1C90"/>
    <w:rsid w:val="001B2180"/>
    <w:rsid w:val="001B2DE6"/>
    <w:rsid w:val="001B339F"/>
    <w:rsid w:val="001B4DCA"/>
    <w:rsid w:val="001B6BE9"/>
    <w:rsid w:val="001B76BF"/>
    <w:rsid w:val="001B7972"/>
    <w:rsid w:val="001C02F4"/>
    <w:rsid w:val="001C037C"/>
    <w:rsid w:val="001C078B"/>
    <w:rsid w:val="001C1C4F"/>
    <w:rsid w:val="001C2073"/>
    <w:rsid w:val="001C2936"/>
    <w:rsid w:val="001C2A70"/>
    <w:rsid w:val="001C2A72"/>
    <w:rsid w:val="001C329B"/>
    <w:rsid w:val="001C4296"/>
    <w:rsid w:val="001C4AB8"/>
    <w:rsid w:val="001C4E3A"/>
    <w:rsid w:val="001C50F7"/>
    <w:rsid w:val="001C5A25"/>
    <w:rsid w:val="001C5D4E"/>
    <w:rsid w:val="001C61F2"/>
    <w:rsid w:val="001C67BE"/>
    <w:rsid w:val="001C6B94"/>
    <w:rsid w:val="001C6EA6"/>
    <w:rsid w:val="001C7797"/>
    <w:rsid w:val="001D1644"/>
    <w:rsid w:val="001D17D7"/>
    <w:rsid w:val="001D1D4A"/>
    <w:rsid w:val="001D2C71"/>
    <w:rsid w:val="001D2CD5"/>
    <w:rsid w:val="001D2F8B"/>
    <w:rsid w:val="001D351F"/>
    <w:rsid w:val="001D361E"/>
    <w:rsid w:val="001D4536"/>
    <w:rsid w:val="001D4B2F"/>
    <w:rsid w:val="001D6163"/>
    <w:rsid w:val="001D68C2"/>
    <w:rsid w:val="001D7BDF"/>
    <w:rsid w:val="001E03FC"/>
    <w:rsid w:val="001E06BC"/>
    <w:rsid w:val="001E09AB"/>
    <w:rsid w:val="001E0ACD"/>
    <w:rsid w:val="001E1BB5"/>
    <w:rsid w:val="001E1C9F"/>
    <w:rsid w:val="001E21DC"/>
    <w:rsid w:val="001E244F"/>
    <w:rsid w:val="001E26AF"/>
    <w:rsid w:val="001E2A19"/>
    <w:rsid w:val="001E2C4F"/>
    <w:rsid w:val="001E3351"/>
    <w:rsid w:val="001E34E6"/>
    <w:rsid w:val="001E39AB"/>
    <w:rsid w:val="001E3D4F"/>
    <w:rsid w:val="001E4AAF"/>
    <w:rsid w:val="001E4B18"/>
    <w:rsid w:val="001E527D"/>
    <w:rsid w:val="001E562A"/>
    <w:rsid w:val="001E56C0"/>
    <w:rsid w:val="001E596D"/>
    <w:rsid w:val="001E65EF"/>
    <w:rsid w:val="001E6878"/>
    <w:rsid w:val="001E6AA9"/>
    <w:rsid w:val="001E6E49"/>
    <w:rsid w:val="001F0105"/>
    <w:rsid w:val="001F0453"/>
    <w:rsid w:val="001F0921"/>
    <w:rsid w:val="001F0A6E"/>
    <w:rsid w:val="001F0C62"/>
    <w:rsid w:val="001F0C8A"/>
    <w:rsid w:val="001F0DB7"/>
    <w:rsid w:val="001F0E35"/>
    <w:rsid w:val="001F1FD7"/>
    <w:rsid w:val="001F2A03"/>
    <w:rsid w:val="001F34FF"/>
    <w:rsid w:val="001F3803"/>
    <w:rsid w:val="001F47AD"/>
    <w:rsid w:val="001F500E"/>
    <w:rsid w:val="001F5741"/>
    <w:rsid w:val="001F5D98"/>
    <w:rsid w:val="001F60AC"/>
    <w:rsid w:val="002017AD"/>
    <w:rsid w:val="00201CCE"/>
    <w:rsid w:val="002021B8"/>
    <w:rsid w:val="00202995"/>
    <w:rsid w:val="00202CCD"/>
    <w:rsid w:val="00202E6C"/>
    <w:rsid w:val="0020302C"/>
    <w:rsid w:val="0020324D"/>
    <w:rsid w:val="0020356E"/>
    <w:rsid w:val="00203627"/>
    <w:rsid w:val="00203E7D"/>
    <w:rsid w:val="00204DA7"/>
    <w:rsid w:val="00204E22"/>
    <w:rsid w:val="002054C5"/>
    <w:rsid w:val="002058D9"/>
    <w:rsid w:val="002071EF"/>
    <w:rsid w:val="00207936"/>
    <w:rsid w:val="00207CCB"/>
    <w:rsid w:val="0021027B"/>
    <w:rsid w:val="00210ECB"/>
    <w:rsid w:val="00211B40"/>
    <w:rsid w:val="002126E3"/>
    <w:rsid w:val="002133E4"/>
    <w:rsid w:val="00213DE1"/>
    <w:rsid w:val="00214750"/>
    <w:rsid w:val="00214C7F"/>
    <w:rsid w:val="0021518B"/>
    <w:rsid w:val="00215631"/>
    <w:rsid w:val="00215711"/>
    <w:rsid w:val="00217244"/>
    <w:rsid w:val="002175BB"/>
    <w:rsid w:val="00217B62"/>
    <w:rsid w:val="00220410"/>
    <w:rsid w:val="00220A54"/>
    <w:rsid w:val="00220C06"/>
    <w:rsid w:val="0022145D"/>
    <w:rsid w:val="00222C38"/>
    <w:rsid w:val="0022357C"/>
    <w:rsid w:val="002235F6"/>
    <w:rsid w:val="0022369F"/>
    <w:rsid w:val="002239B9"/>
    <w:rsid w:val="00223D66"/>
    <w:rsid w:val="00224AB2"/>
    <w:rsid w:val="002262DC"/>
    <w:rsid w:val="0022696E"/>
    <w:rsid w:val="00227159"/>
    <w:rsid w:val="002272C7"/>
    <w:rsid w:val="00227AAB"/>
    <w:rsid w:val="00227B82"/>
    <w:rsid w:val="00227E32"/>
    <w:rsid w:val="002309D9"/>
    <w:rsid w:val="0023174F"/>
    <w:rsid w:val="00231E03"/>
    <w:rsid w:val="0023217D"/>
    <w:rsid w:val="00232208"/>
    <w:rsid w:val="002325F3"/>
    <w:rsid w:val="00232A03"/>
    <w:rsid w:val="00232CBD"/>
    <w:rsid w:val="002331AD"/>
    <w:rsid w:val="00233888"/>
    <w:rsid w:val="00234006"/>
    <w:rsid w:val="002344FF"/>
    <w:rsid w:val="002345F5"/>
    <w:rsid w:val="0023470D"/>
    <w:rsid w:val="00234C11"/>
    <w:rsid w:val="00234E29"/>
    <w:rsid w:val="00235304"/>
    <w:rsid w:val="002356AD"/>
    <w:rsid w:val="00236F0D"/>
    <w:rsid w:val="00237ED4"/>
    <w:rsid w:val="00240667"/>
    <w:rsid w:val="0024086E"/>
    <w:rsid w:val="00240D21"/>
    <w:rsid w:val="002414E7"/>
    <w:rsid w:val="002421AD"/>
    <w:rsid w:val="00242ABA"/>
    <w:rsid w:val="00242E04"/>
    <w:rsid w:val="00242F31"/>
    <w:rsid w:val="002430B9"/>
    <w:rsid w:val="00244219"/>
    <w:rsid w:val="00244AA4"/>
    <w:rsid w:val="002451D0"/>
    <w:rsid w:val="00245C7F"/>
    <w:rsid w:val="002465EB"/>
    <w:rsid w:val="0024713A"/>
    <w:rsid w:val="002477C3"/>
    <w:rsid w:val="002477F2"/>
    <w:rsid w:val="00250143"/>
    <w:rsid w:val="002515CE"/>
    <w:rsid w:val="00251BAE"/>
    <w:rsid w:val="00253376"/>
    <w:rsid w:val="002536CB"/>
    <w:rsid w:val="00254701"/>
    <w:rsid w:val="00254AC1"/>
    <w:rsid w:val="00254BDE"/>
    <w:rsid w:val="00255DBD"/>
    <w:rsid w:val="00256342"/>
    <w:rsid w:val="00256566"/>
    <w:rsid w:val="002576D7"/>
    <w:rsid w:val="00257F75"/>
    <w:rsid w:val="00261BE3"/>
    <w:rsid w:val="00262054"/>
    <w:rsid w:val="0026219E"/>
    <w:rsid w:val="0026264F"/>
    <w:rsid w:val="00263847"/>
    <w:rsid w:val="00263C38"/>
    <w:rsid w:val="00263D2A"/>
    <w:rsid w:val="002645DC"/>
    <w:rsid w:val="00264B3F"/>
    <w:rsid w:val="00264D85"/>
    <w:rsid w:val="00265256"/>
    <w:rsid w:val="00265372"/>
    <w:rsid w:val="002653EC"/>
    <w:rsid w:val="002658E9"/>
    <w:rsid w:val="0026593A"/>
    <w:rsid w:val="00265AD1"/>
    <w:rsid w:val="00266412"/>
    <w:rsid w:val="00266DBF"/>
    <w:rsid w:val="00267376"/>
    <w:rsid w:val="002675C9"/>
    <w:rsid w:val="00267C15"/>
    <w:rsid w:val="00267D4C"/>
    <w:rsid w:val="00270D61"/>
    <w:rsid w:val="00271099"/>
    <w:rsid w:val="0027166A"/>
    <w:rsid w:val="00271D8D"/>
    <w:rsid w:val="0027253F"/>
    <w:rsid w:val="002738CA"/>
    <w:rsid w:val="00274583"/>
    <w:rsid w:val="002759B7"/>
    <w:rsid w:val="002761B7"/>
    <w:rsid w:val="002772E8"/>
    <w:rsid w:val="0027731D"/>
    <w:rsid w:val="00277881"/>
    <w:rsid w:val="00277F2D"/>
    <w:rsid w:val="002802E6"/>
    <w:rsid w:val="002805D8"/>
    <w:rsid w:val="002811CB"/>
    <w:rsid w:val="00282970"/>
    <w:rsid w:val="002831E3"/>
    <w:rsid w:val="00283D18"/>
    <w:rsid w:val="002863A9"/>
    <w:rsid w:val="00287688"/>
    <w:rsid w:val="00290398"/>
    <w:rsid w:val="002906F2"/>
    <w:rsid w:val="00290796"/>
    <w:rsid w:val="00291166"/>
    <w:rsid w:val="0029189D"/>
    <w:rsid w:val="002922EE"/>
    <w:rsid w:val="00292BA9"/>
    <w:rsid w:val="0029535F"/>
    <w:rsid w:val="002958BA"/>
    <w:rsid w:val="00296052"/>
    <w:rsid w:val="0029639C"/>
    <w:rsid w:val="00296BE9"/>
    <w:rsid w:val="00296DC1"/>
    <w:rsid w:val="00296EE6"/>
    <w:rsid w:val="00296F6D"/>
    <w:rsid w:val="00297747"/>
    <w:rsid w:val="00297E55"/>
    <w:rsid w:val="002A0BD0"/>
    <w:rsid w:val="002A0D89"/>
    <w:rsid w:val="002A1A0F"/>
    <w:rsid w:val="002A1E4B"/>
    <w:rsid w:val="002A2BC4"/>
    <w:rsid w:val="002A3039"/>
    <w:rsid w:val="002A4D05"/>
    <w:rsid w:val="002A4D9A"/>
    <w:rsid w:val="002A4E44"/>
    <w:rsid w:val="002A5FF3"/>
    <w:rsid w:val="002A66E4"/>
    <w:rsid w:val="002A6D06"/>
    <w:rsid w:val="002A7AF0"/>
    <w:rsid w:val="002B0363"/>
    <w:rsid w:val="002B14FD"/>
    <w:rsid w:val="002B1810"/>
    <w:rsid w:val="002B1972"/>
    <w:rsid w:val="002B256B"/>
    <w:rsid w:val="002B287E"/>
    <w:rsid w:val="002B2BEF"/>
    <w:rsid w:val="002B3B36"/>
    <w:rsid w:val="002B3DA3"/>
    <w:rsid w:val="002B3EC6"/>
    <w:rsid w:val="002B47F0"/>
    <w:rsid w:val="002B55BB"/>
    <w:rsid w:val="002B683E"/>
    <w:rsid w:val="002B6EC8"/>
    <w:rsid w:val="002B7F14"/>
    <w:rsid w:val="002C07F5"/>
    <w:rsid w:val="002C10A7"/>
    <w:rsid w:val="002C19C5"/>
    <w:rsid w:val="002C2687"/>
    <w:rsid w:val="002C2801"/>
    <w:rsid w:val="002C2DA0"/>
    <w:rsid w:val="002C3949"/>
    <w:rsid w:val="002C40B3"/>
    <w:rsid w:val="002C4A46"/>
    <w:rsid w:val="002C4DA4"/>
    <w:rsid w:val="002C5882"/>
    <w:rsid w:val="002C6A72"/>
    <w:rsid w:val="002C6D80"/>
    <w:rsid w:val="002C6FE3"/>
    <w:rsid w:val="002C74EE"/>
    <w:rsid w:val="002C7F3E"/>
    <w:rsid w:val="002D17B2"/>
    <w:rsid w:val="002D322D"/>
    <w:rsid w:val="002D33FF"/>
    <w:rsid w:val="002D3FAE"/>
    <w:rsid w:val="002D4C6A"/>
    <w:rsid w:val="002D54C9"/>
    <w:rsid w:val="002D5EA3"/>
    <w:rsid w:val="002D60E2"/>
    <w:rsid w:val="002D62A6"/>
    <w:rsid w:val="002D63BF"/>
    <w:rsid w:val="002D6421"/>
    <w:rsid w:val="002D75F9"/>
    <w:rsid w:val="002D7767"/>
    <w:rsid w:val="002D784E"/>
    <w:rsid w:val="002D7957"/>
    <w:rsid w:val="002E063F"/>
    <w:rsid w:val="002E073C"/>
    <w:rsid w:val="002E0E46"/>
    <w:rsid w:val="002E2029"/>
    <w:rsid w:val="002E2ED4"/>
    <w:rsid w:val="002E31CC"/>
    <w:rsid w:val="002E3213"/>
    <w:rsid w:val="002E6030"/>
    <w:rsid w:val="002E69A2"/>
    <w:rsid w:val="002E6C7E"/>
    <w:rsid w:val="002E7149"/>
    <w:rsid w:val="002E71D1"/>
    <w:rsid w:val="002E77DA"/>
    <w:rsid w:val="002E78F5"/>
    <w:rsid w:val="002E7EFC"/>
    <w:rsid w:val="002E7F39"/>
    <w:rsid w:val="002F0131"/>
    <w:rsid w:val="002F0B9C"/>
    <w:rsid w:val="002F2B4E"/>
    <w:rsid w:val="002F2C24"/>
    <w:rsid w:val="002F2C33"/>
    <w:rsid w:val="002F35BF"/>
    <w:rsid w:val="002F4617"/>
    <w:rsid w:val="002F55C6"/>
    <w:rsid w:val="002F5722"/>
    <w:rsid w:val="002F5EC0"/>
    <w:rsid w:val="002F67D3"/>
    <w:rsid w:val="002F693F"/>
    <w:rsid w:val="002F6E06"/>
    <w:rsid w:val="002F78F4"/>
    <w:rsid w:val="00300386"/>
    <w:rsid w:val="003003B4"/>
    <w:rsid w:val="003007DE"/>
    <w:rsid w:val="00300B1E"/>
    <w:rsid w:val="003015A0"/>
    <w:rsid w:val="00301866"/>
    <w:rsid w:val="00301F9A"/>
    <w:rsid w:val="0030265F"/>
    <w:rsid w:val="00302983"/>
    <w:rsid w:val="003029A6"/>
    <w:rsid w:val="00303009"/>
    <w:rsid w:val="003033F6"/>
    <w:rsid w:val="003034E3"/>
    <w:rsid w:val="0030361A"/>
    <w:rsid w:val="00303999"/>
    <w:rsid w:val="00303D7A"/>
    <w:rsid w:val="00303FE1"/>
    <w:rsid w:val="003065CC"/>
    <w:rsid w:val="00306695"/>
    <w:rsid w:val="00307020"/>
    <w:rsid w:val="003071FC"/>
    <w:rsid w:val="00310038"/>
    <w:rsid w:val="0031010B"/>
    <w:rsid w:val="0031076B"/>
    <w:rsid w:val="0031093B"/>
    <w:rsid w:val="003117F5"/>
    <w:rsid w:val="00311B7D"/>
    <w:rsid w:val="00311BB3"/>
    <w:rsid w:val="0031242F"/>
    <w:rsid w:val="00312BB1"/>
    <w:rsid w:val="00313882"/>
    <w:rsid w:val="00314686"/>
    <w:rsid w:val="003154D8"/>
    <w:rsid w:val="00316265"/>
    <w:rsid w:val="003163DE"/>
    <w:rsid w:val="00316A3F"/>
    <w:rsid w:val="003176CC"/>
    <w:rsid w:val="003178B1"/>
    <w:rsid w:val="00321328"/>
    <w:rsid w:val="00321424"/>
    <w:rsid w:val="0032150D"/>
    <w:rsid w:val="00322A8E"/>
    <w:rsid w:val="00322E12"/>
    <w:rsid w:val="00322E7D"/>
    <w:rsid w:val="00322FAA"/>
    <w:rsid w:val="00323526"/>
    <w:rsid w:val="00324A67"/>
    <w:rsid w:val="00325165"/>
    <w:rsid w:val="00325754"/>
    <w:rsid w:val="00325D05"/>
    <w:rsid w:val="0032602E"/>
    <w:rsid w:val="00326558"/>
    <w:rsid w:val="00326840"/>
    <w:rsid w:val="00326E5E"/>
    <w:rsid w:val="00327216"/>
    <w:rsid w:val="0032727E"/>
    <w:rsid w:val="003277A7"/>
    <w:rsid w:val="00327C79"/>
    <w:rsid w:val="00330E6F"/>
    <w:rsid w:val="00331E8B"/>
    <w:rsid w:val="00332656"/>
    <w:rsid w:val="003328DE"/>
    <w:rsid w:val="00333E4D"/>
    <w:rsid w:val="00334179"/>
    <w:rsid w:val="00335268"/>
    <w:rsid w:val="003371FC"/>
    <w:rsid w:val="003372BE"/>
    <w:rsid w:val="003401B8"/>
    <w:rsid w:val="003402EB"/>
    <w:rsid w:val="003407FF"/>
    <w:rsid w:val="00342163"/>
    <w:rsid w:val="00342B3D"/>
    <w:rsid w:val="00344AFD"/>
    <w:rsid w:val="00347349"/>
    <w:rsid w:val="003477F7"/>
    <w:rsid w:val="003479F8"/>
    <w:rsid w:val="00347B72"/>
    <w:rsid w:val="00347C7E"/>
    <w:rsid w:val="003510E3"/>
    <w:rsid w:val="00351FFC"/>
    <w:rsid w:val="00353099"/>
    <w:rsid w:val="00353639"/>
    <w:rsid w:val="00354139"/>
    <w:rsid w:val="0035433E"/>
    <w:rsid w:val="003547C6"/>
    <w:rsid w:val="003548F7"/>
    <w:rsid w:val="00354B51"/>
    <w:rsid w:val="003573B4"/>
    <w:rsid w:val="00361093"/>
    <w:rsid w:val="003615C3"/>
    <w:rsid w:val="00362F40"/>
    <w:rsid w:val="00366076"/>
    <w:rsid w:val="00367956"/>
    <w:rsid w:val="00367E57"/>
    <w:rsid w:val="00367E5A"/>
    <w:rsid w:val="00367EDA"/>
    <w:rsid w:val="00370C1D"/>
    <w:rsid w:val="00370DAE"/>
    <w:rsid w:val="0037155E"/>
    <w:rsid w:val="00371E74"/>
    <w:rsid w:val="0037233D"/>
    <w:rsid w:val="0037254B"/>
    <w:rsid w:val="00372693"/>
    <w:rsid w:val="003730A1"/>
    <w:rsid w:val="00373786"/>
    <w:rsid w:val="0037409C"/>
    <w:rsid w:val="00376110"/>
    <w:rsid w:val="00376CAD"/>
    <w:rsid w:val="00380697"/>
    <w:rsid w:val="00380DF7"/>
    <w:rsid w:val="00381994"/>
    <w:rsid w:val="00381B7A"/>
    <w:rsid w:val="003823CC"/>
    <w:rsid w:val="003827C6"/>
    <w:rsid w:val="00382D98"/>
    <w:rsid w:val="003835BE"/>
    <w:rsid w:val="003836B9"/>
    <w:rsid w:val="00383C2A"/>
    <w:rsid w:val="00384375"/>
    <w:rsid w:val="00384B92"/>
    <w:rsid w:val="00385723"/>
    <w:rsid w:val="00385944"/>
    <w:rsid w:val="0038623D"/>
    <w:rsid w:val="0038676A"/>
    <w:rsid w:val="0038708E"/>
    <w:rsid w:val="00387FED"/>
    <w:rsid w:val="00391063"/>
    <w:rsid w:val="00393852"/>
    <w:rsid w:val="00393B08"/>
    <w:rsid w:val="00393BA7"/>
    <w:rsid w:val="00393F57"/>
    <w:rsid w:val="0039507E"/>
    <w:rsid w:val="00395BA6"/>
    <w:rsid w:val="003965AE"/>
    <w:rsid w:val="00396896"/>
    <w:rsid w:val="00396C7F"/>
    <w:rsid w:val="00396E9D"/>
    <w:rsid w:val="0039776F"/>
    <w:rsid w:val="003A040F"/>
    <w:rsid w:val="003A074B"/>
    <w:rsid w:val="003A15CD"/>
    <w:rsid w:val="003A25FF"/>
    <w:rsid w:val="003A2CDD"/>
    <w:rsid w:val="003A2F9A"/>
    <w:rsid w:val="003A3280"/>
    <w:rsid w:val="003A3B39"/>
    <w:rsid w:val="003A4270"/>
    <w:rsid w:val="003A47CD"/>
    <w:rsid w:val="003A49AD"/>
    <w:rsid w:val="003A5217"/>
    <w:rsid w:val="003A5218"/>
    <w:rsid w:val="003A5587"/>
    <w:rsid w:val="003A687D"/>
    <w:rsid w:val="003A6C07"/>
    <w:rsid w:val="003A6D66"/>
    <w:rsid w:val="003A71D4"/>
    <w:rsid w:val="003A72F1"/>
    <w:rsid w:val="003A73A7"/>
    <w:rsid w:val="003A78F0"/>
    <w:rsid w:val="003A7B72"/>
    <w:rsid w:val="003A7D5E"/>
    <w:rsid w:val="003A7F31"/>
    <w:rsid w:val="003B00CF"/>
    <w:rsid w:val="003B0C39"/>
    <w:rsid w:val="003B0EA1"/>
    <w:rsid w:val="003B100C"/>
    <w:rsid w:val="003B11FD"/>
    <w:rsid w:val="003B1C28"/>
    <w:rsid w:val="003B2061"/>
    <w:rsid w:val="003B287C"/>
    <w:rsid w:val="003B28E1"/>
    <w:rsid w:val="003B30E5"/>
    <w:rsid w:val="003B33CA"/>
    <w:rsid w:val="003B34F5"/>
    <w:rsid w:val="003B4FB8"/>
    <w:rsid w:val="003B5071"/>
    <w:rsid w:val="003B53A4"/>
    <w:rsid w:val="003B54C2"/>
    <w:rsid w:val="003B59B2"/>
    <w:rsid w:val="003B629F"/>
    <w:rsid w:val="003B6D3B"/>
    <w:rsid w:val="003B7496"/>
    <w:rsid w:val="003C05A8"/>
    <w:rsid w:val="003C0920"/>
    <w:rsid w:val="003C0C40"/>
    <w:rsid w:val="003C1030"/>
    <w:rsid w:val="003C1A27"/>
    <w:rsid w:val="003C20C8"/>
    <w:rsid w:val="003C23E7"/>
    <w:rsid w:val="003C31EF"/>
    <w:rsid w:val="003C4244"/>
    <w:rsid w:val="003C452B"/>
    <w:rsid w:val="003C47CF"/>
    <w:rsid w:val="003C49EE"/>
    <w:rsid w:val="003C5217"/>
    <w:rsid w:val="003C5336"/>
    <w:rsid w:val="003C55BB"/>
    <w:rsid w:val="003C5E0A"/>
    <w:rsid w:val="003C60AF"/>
    <w:rsid w:val="003C65B6"/>
    <w:rsid w:val="003C6A72"/>
    <w:rsid w:val="003C6CA3"/>
    <w:rsid w:val="003C70E8"/>
    <w:rsid w:val="003C7C3B"/>
    <w:rsid w:val="003D0A06"/>
    <w:rsid w:val="003D15B8"/>
    <w:rsid w:val="003D1BD2"/>
    <w:rsid w:val="003D2179"/>
    <w:rsid w:val="003D23E2"/>
    <w:rsid w:val="003D2A79"/>
    <w:rsid w:val="003D2DB3"/>
    <w:rsid w:val="003D363F"/>
    <w:rsid w:val="003D389A"/>
    <w:rsid w:val="003D3E71"/>
    <w:rsid w:val="003D486F"/>
    <w:rsid w:val="003D56C4"/>
    <w:rsid w:val="003D5861"/>
    <w:rsid w:val="003D58CE"/>
    <w:rsid w:val="003D65FA"/>
    <w:rsid w:val="003D7075"/>
    <w:rsid w:val="003D7880"/>
    <w:rsid w:val="003D7C00"/>
    <w:rsid w:val="003D7EC1"/>
    <w:rsid w:val="003E0A65"/>
    <w:rsid w:val="003E1ED0"/>
    <w:rsid w:val="003E2154"/>
    <w:rsid w:val="003E283F"/>
    <w:rsid w:val="003E3DAB"/>
    <w:rsid w:val="003E4425"/>
    <w:rsid w:val="003E4844"/>
    <w:rsid w:val="003E4C30"/>
    <w:rsid w:val="003E4E7A"/>
    <w:rsid w:val="003E519F"/>
    <w:rsid w:val="003E69DC"/>
    <w:rsid w:val="003F041E"/>
    <w:rsid w:val="003F0ECF"/>
    <w:rsid w:val="003F291F"/>
    <w:rsid w:val="003F2E00"/>
    <w:rsid w:val="003F407C"/>
    <w:rsid w:val="003F432E"/>
    <w:rsid w:val="003F4CC0"/>
    <w:rsid w:val="003F5341"/>
    <w:rsid w:val="003F5880"/>
    <w:rsid w:val="003F68B1"/>
    <w:rsid w:val="003F6DE3"/>
    <w:rsid w:val="003F700A"/>
    <w:rsid w:val="003F77B7"/>
    <w:rsid w:val="003F7BFF"/>
    <w:rsid w:val="003F7F22"/>
    <w:rsid w:val="004006EC"/>
    <w:rsid w:val="004015A2"/>
    <w:rsid w:val="00403764"/>
    <w:rsid w:val="00403963"/>
    <w:rsid w:val="0040415E"/>
    <w:rsid w:val="004042D5"/>
    <w:rsid w:val="004048E2"/>
    <w:rsid w:val="00404E1E"/>
    <w:rsid w:val="004062DC"/>
    <w:rsid w:val="00406385"/>
    <w:rsid w:val="0040762E"/>
    <w:rsid w:val="004101E8"/>
    <w:rsid w:val="00410699"/>
    <w:rsid w:val="004117C2"/>
    <w:rsid w:val="00411D77"/>
    <w:rsid w:val="00411DF0"/>
    <w:rsid w:val="00412076"/>
    <w:rsid w:val="00413693"/>
    <w:rsid w:val="0041432B"/>
    <w:rsid w:val="004148BA"/>
    <w:rsid w:val="00414918"/>
    <w:rsid w:val="00414F16"/>
    <w:rsid w:val="004207BB"/>
    <w:rsid w:val="0042151B"/>
    <w:rsid w:val="004215A8"/>
    <w:rsid w:val="00422791"/>
    <w:rsid w:val="00422DCB"/>
    <w:rsid w:val="00422FD5"/>
    <w:rsid w:val="00423543"/>
    <w:rsid w:val="0042551D"/>
    <w:rsid w:val="00425633"/>
    <w:rsid w:val="00425F49"/>
    <w:rsid w:val="00426ACA"/>
    <w:rsid w:val="0042763D"/>
    <w:rsid w:val="004278AB"/>
    <w:rsid w:val="00427DC5"/>
    <w:rsid w:val="00427E30"/>
    <w:rsid w:val="00427F93"/>
    <w:rsid w:val="004305B7"/>
    <w:rsid w:val="004309DE"/>
    <w:rsid w:val="00430A19"/>
    <w:rsid w:val="00430E1D"/>
    <w:rsid w:val="00430EE5"/>
    <w:rsid w:val="004311F7"/>
    <w:rsid w:val="00431572"/>
    <w:rsid w:val="00431E58"/>
    <w:rsid w:val="004325DA"/>
    <w:rsid w:val="004327B6"/>
    <w:rsid w:val="00433691"/>
    <w:rsid w:val="00433825"/>
    <w:rsid w:val="00434CA4"/>
    <w:rsid w:val="004359F1"/>
    <w:rsid w:val="00435DBC"/>
    <w:rsid w:val="00435EA5"/>
    <w:rsid w:val="004376FA"/>
    <w:rsid w:val="004378B6"/>
    <w:rsid w:val="004411A8"/>
    <w:rsid w:val="004421BE"/>
    <w:rsid w:val="00443085"/>
    <w:rsid w:val="00443304"/>
    <w:rsid w:val="00443967"/>
    <w:rsid w:val="004441B8"/>
    <w:rsid w:val="00444313"/>
    <w:rsid w:val="00444673"/>
    <w:rsid w:val="0044497D"/>
    <w:rsid w:val="004451EC"/>
    <w:rsid w:val="00445DD4"/>
    <w:rsid w:val="00446C9E"/>
    <w:rsid w:val="00446E8D"/>
    <w:rsid w:val="004479C9"/>
    <w:rsid w:val="00447DFE"/>
    <w:rsid w:val="004505DB"/>
    <w:rsid w:val="00450AE8"/>
    <w:rsid w:val="00450BC4"/>
    <w:rsid w:val="00450D1F"/>
    <w:rsid w:val="00451113"/>
    <w:rsid w:val="004511DB"/>
    <w:rsid w:val="00451310"/>
    <w:rsid w:val="00451AC8"/>
    <w:rsid w:val="00451ADF"/>
    <w:rsid w:val="00451F98"/>
    <w:rsid w:val="004532F6"/>
    <w:rsid w:val="0045375F"/>
    <w:rsid w:val="004538A9"/>
    <w:rsid w:val="0045404F"/>
    <w:rsid w:val="004543EA"/>
    <w:rsid w:val="0045469B"/>
    <w:rsid w:val="004546EE"/>
    <w:rsid w:val="00455229"/>
    <w:rsid w:val="004556D1"/>
    <w:rsid w:val="00455E2F"/>
    <w:rsid w:val="00455FFE"/>
    <w:rsid w:val="00456F05"/>
    <w:rsid w:val="00457B1E"/>
    <w:rsid w:val="00457C13"/>
    <w:rsid w:val="00457C55"/>
    <w:rsid w:val="0046120D"/>
    <w:rsid w:val="004617D2"/>
    <w:rsid w:val="00461C2B"/>
    <w:rsid w:val="00462152"/>
    <w:rsid w:val="0046426A"/>
    <w:rsid w:val="00464D96"/>
    <w:rsid w:val="00465E12"/>
    <w:rsid w:val="00466098"/>
    <w:rsid w:val="00466196"/>
    <w:rsid w:val="004667FB"/>
    <w:rsid w:val="00466A5E"/>
    <w:rsid w:val="00467263"/>
    <w:rsid w:val="00467385"/>
    <w:rsid w:val="00467450"/>
    <w:rsid w:val="0047026A"/>
    <w:rsid w:val="0047042F"/>
    <w:rsid w:val="00471244"/>
    <w:rsid w:val="00471A28"/>
    <w:rsid w:val="00471DFD"/>
    <w:rsid w:val="004722AC"/>
    <w:rsid w:val="004723E6"/>
    <w:rsid w:val="004725C9"/>
    <w:rsid w:val="004729F6"/>
    <w:rsid w:val="00472DB9"/>
    <w:rsid w:val="0047354F"/>
    <w:rsid w:val="00473920"/>
    <w:rsid w:val="00473C7C"/>
    <w:rsid w:val="0047487B"/>
    <w:rsid w:val="00476452"/>
    <w:rsid w:val="004772A6"/>
    <w:rsid w:val="0047785F"/>
    <w:rsid w:val="0047792F"/>
    <w:rsid w:val="00477F7D"/>
    <w:rsid w:val="00480BF9"/>
    <w:rsid w:val="00480F9F"/>
    <w:rsid w:val="004813FE"/>
    <w:rsid w:val="004814D1"/>
    <w:rsid w:val="004822BD"/>
    <w:rsid w:val="00482E2E"/>
    <w:rsid w:val="00482EF1"/>
    <w:rsid w:val="00482F83"/>
    <w:rsid w:val="00483E48"/>
    <w:rsid w:val="00483F46"/>
    <w:rsid w:val="004841DF"/>
    <w:rsid w:val="004842FD"/>
    <w:rsid w:val="004847FB"/>
    <w:rsid w:val="004848C2"/>
    <w:rsid w:val="0048492A"/>
    <w:rsid w:val="0048492D"/>
    <w:rsid w:val="00485950"/>
    <w:rsid w:val="00485E97"/>
    <w:rsid w:val="00486241"/>
    <w:rsid w:val="00487917"/>
    <w:rsid w:val="00487CED"/>
    <w:rsid w:val="00487D56"/>
    <w:rsid w:val="004905C1"/>
    <w:rsid w:val="00490850"/>
    <w:rsid w:val="004927DF"/>
    <w:rsid w:val="00492B21"/>
    <w:rsid w:val="00493297"/>
    <w:rsid w:val="00494F89"/>
    <w:rsid w:val="00495AA9"/>
    <w:rsid w:val="004960DA"/>
    <w:rsid w:val="004964B0"/>
    <w:rsid w:val="004973CC"/>
    <w:rsid w:val="0049757C"/>
    <w:rsid w:val="0049761A"/>
    <w:rsid w:val="004976F3"/>
    <w:rsid w:val="00497CAF"/>
    <w:rsid w:val="004A0C3B"/>
    <w:rsid w:val="004A0D6C"/>
    <w:rsid w:val="004A15DB"/>
    <w:rsid w:val="004A2CCB"/>
    <w:rsid w:val="004A3D4B"/>
    <w:rsid w:val="004A40DC"/>
    <w:rsid w:val="004A41FB"/>
    <w:rsid w:val="004A4CAD"/>
    <w:rsid w:val="004A630C"/>
    <w:rsid w:val="004A649B"/>
    <w:rsid w:val="004A6563"/>
    <w:rsid w:val="004A6692"/>
    <w:rsid w:val="004A680C"/>
    <w:rsid w:val="004A6A27"/>
    <w:rsid w:val="004B08AF"/>
    <w:rsid w:val="004B08BA"/>
    <w:rsid w:val="004B0991"/>
    <w:rsid w:val="004B0C01"/>
    <w:rsid w:val="004B0E92"/>
    <w:rsid w:val="004B122E"/>
    <w:rsid w:val="004B1542"/>
    <w:rsid w:val="004B2B1F"/>
    <w:rsid w:val="004B38DE"/>
    <w:rsid w:val="004B4823"/>
    <w:rsid w:val="004B51B2"/>
    <w:rsid w:val="004B5F91"/>
    <w:rsid w:val="004B66CF"/>
    <w:rsid w:val="004B675F"/>
    <w:rsid w:val="004B6C50"/>
    <w:rsid w:val="004B76C0"/>
    <w:rsid w:val="004B7B42"/>
    <w:rsid w:val="004B7CBA"/>
    <w:rsid w:val="004C0D63"/>
    <w:rsid w:val="004C136F"/>
    <w:rsid w:val="004C1C34"/>
    <w:rsid w:val="004C2507"/>
    <w:rsid w:val="004C4ECA"/>
    <w:rsid w:val="004C5AD3"/>
    <w:rsid w:val="004C5D3E"/>
    <w:rsid w:val="004C6332"/>
    <w:rsid w:val="004C682A"/>
    <w:rsid w:val="004C6CA8"/>
    <w:rsid w:val="004C6E7A"/>
    <w:rsid w:val="004C7A1A"/>
    <w:rsid w:val="004D0433"/>
    <w:rsid w:val="004D0FE2"/>
    <w:rsid w:val="004D183A"/>
    <w:rsid w:val="004D2591"/>
    <w:rsid w:val="004D349B"/>
    <w:rsid w:val="004D34C8"/>
    <w:rsid w:val="004D378F"/>
    <w:rsid w:val="004D381A"/>
    <w:rsid w:val="004D5F8A"/>
    <w:rsid w:val="004D60EC"/>
    <w:rsid w:val="004D7184"/>
    <w:rsid w:val="004D75A7"/>
    <w:rsid w:val="004E0C65"/>
    <w:rsid w:val="004E1D6E"/>
    <w:rsid w:val="004E1EE5"/>
    <w:rsid w:val="004E1F01"/>
    <w:rsid w:val="004E23D1"/>
    <w:rsid w:val="004E275E"/>
    <w:rsid w:val="004E46BF"/>
    <w:rsid w:val="004E4958"/>
    <w:rsid w:val="004E4D2F"/>
    <w:rsid w:val="004E505E"/>
    <w:rsid w:val="004E6102"/>
    <w:rsid w:val="004E623D"/>
    <w:rsid w:val="004E6BB3"/>
    <w:rsid w:val="004E6EB0"/>
    <w:rsid w:val="004E732E"/>
    <w:rsid w:val="004E7440"/>
    <w:rsid w:val="004F05E4"/>
    <w:rsid w:val="004F0780"/>
    <w:rsid w:val="004F0A11"/>
    <w:rsid w:val="004F110F"/>
    <w:rsid w:val="004F123D"/>
    <w:rsid w:val="004F2681"/>
    <w:rsid w:val="004F2E12"/>
    <w:rsid w:val="004F3B17"/>
    <w:rsid w:val="004F4326"/>
    <w:rsid w:val="004F4574"/>
    <w:rsid w:val="004F4CA6"/>
    <w:rsid w:val="004F542C"/>
    <w:rsid w:val="004F6E8A"/>
    <w:rsid w:val="004F7E2C"/>
    <w:rsid w:val="00500918"/>
    <w:rsid w:val="00501166"/>
    <w:rsid w:val="00501809"/>
    <w:rsid w:val="005024B1"/>
    <w:rsid w:val="00503386"/>
    <w:rsid w:val="00504498"/>
    <w:rsid w:val="0050464D"/>
    <w:rsid w:val="00505283"/>
    <w:rsid w:val="005053A1"/>
    <w:rsid w:val="005059AF"/>
    <w:rsid w:val="0050618E"/>
    <w:rsid w:val="0050705B"/>
    <w:rsid w:val="0050761C"/>
    <w:rsid w:val="00507706"/>
    <w:rsid w:val="00507EF9"/>
    <w:rsid w:val="00511629"/>
    <w:rsid w:val="00511B8D"/>
    <w:rsid w:val="00512B59"/>
    <w:rsid w:val="00514412"/>
    <w:rsid w:val="00515BAB"/>
    <w:rsid w:val="00517050"/>
    <w:rsid w:val="0051713A"/>
    <w:rsid w:val="0051728D"/>
    <w:rsid w:val="00517352"/>
    <w:rsid w:val="005178D4"/>
    <w:rsid w:val="00517D9E"/>
    <w:rsid w:val="0052028F"/>
    <w:rsid w:val="00520499"/>
    <w:rsid w:val="005208E1"/>
    <w:rsid w:val="00520E20"/>
    <w:rsid w:val="005214E2"/>
    <w:rsid w:val="0052173D"/>
    <w:rsid w:val="0052269F"/>
    <w:rsid w:val="005228FC"/>
    <w:rsid w:val="00522E19"/>
    <w:rsid w:val="00523471"/>
    <w:rsid w:val="005235B9"/>
    <w:rsid w:val="00523F3D"/>
    <w:rsid w:val="0052421C"/>
    <w:rsid w:val="00524BC9"/>
    <w:rsid w:val="00525124"/>
    <w:rsid w:val="00525325"/>
    <w:rsid w:val="005253D8"/>
    <w:rsid w:val="00525863"/>
    <w:rsid w:val="00525CDC"/>
    <w:rsid w:val="005264FF"/>
    <w:rsid w:val="00526638"/>
    <w:rsid w:val="00526D0C"/>
    <w:rsid w:val="00526D29"/>
    <w:rsid w:val="005271F6"/>
    <w:rsid w:val="00527DC6"/>
    <w:rsid w:val="00527ED7"/>
    <w:rsid w:val="005303D1"/>
    <w:rsid w:val="0053061F"/>
    <w:rsid w:val="00530B95"/>
    <w:rsid w:val="00531583"/>
    <w:rsid w:val="00532B39"/>
    <w:rsid w:val="00533537"/>
    <w:rsid w:val="00534157"/>
    <w:rsid w:val="00534627"/>
    <w:rsid w:val="00535A1A"/>
    <w:rsid w:val="00535A7A"/>
    <w:rsid w:val="005401B7"/>
    <w:rsid w:val="005402CD"/>
    <w:rsid w:val="005406B7"/>
    <w:rsid w:val="0054110C"/>
    <w:rsid w:val="00541D73"/>
    <w:rsid w:val="00544444"/>
    <w:rsid w:val="00544D51"/>
    <w:rsid w:val="00544F55"/>
    <w:rsid w:val="00545145"/>
    <w:rsid w:val="005456D5"/>
    <w:rsid w:val="00546241"/>
    <w:rsid w:val="00546A46"/>
    <w:rsid w:val="00550E1D"/>
    <w:rsid w:val="005512A5"/>
    <w:rsid w:val="00551400"/>
    <w:rsid w:val="0055185D"/>
    <w:rsid w:val="00551915"/>
    <w:rsid w:val="00551A5C"/>
    <w:rsid w:val="00551A6E"/>
    <w:rsid w:val="00551A97"/>
    <w:rsid w:val="0055202D"/>
    <w:rsid w:val="00553441"/>
    <w:rsid w:val="00553680"/>
    <w:rsid w:val="005537DA"/>
    <w:rsid w:val="00554386"/>
    <w:rsid w:val="00554396"/>
    <w:rsid w:val="005573DD"/>
    <w:rsid w:val="00557A0C"/>
    <w:rsid w:val="00561B26"/>
    <w:rsid w:val="00561B97"/>
    <w:rsid w:val="00562110"/>
    <w:rsid w:val="005623DB"/>
    <w:rsid w:val="00562C32"/>
    <w:rsid w:val="00562C88"/>
    <w:rsid w:val="005637A2"/>
    <w:rsid w:val="00563EE9"/>
    <w:rsid w:val="00564B1E"/>
    <w:rsid w:val="00565423"/>
    <w:rsid w:val="005662FD"/>
    <w:rsid w:val="005673F7"/>
    <w:rsid w:val="005679AC"/>
    <w:rsid w:val="0057111C"/>
    <w:rsid w:val="00571617"/>
    <w:rsid w:val="0057188D"/>
    <w:rsid w:val="00571BBC"/>
    <w:rsid w:val="00571C3B"/>
    <w:rsid w:val="00571C56"/>
    <w:rsid w:val="00572022"/>
    <w:rsid w:val="005724CB"/>
    <w:rsid w:val="00572D6D"/>
    <w:rsid w:val="00573F11"/>
    <w:rsid w:val="0057472B"/>
    <w:rsid w:val="00576422"/>
    <w:rsid w:val="00576CA5"/>
    <w:rsid w:val="00577DC3"/>
    <w:rsid w:val="00580B95"/>
    <w:rsid w:val="00580F4D"/>
    <w:rsid w:val="00581036"/>
    <w:rsid w:val="005822F5"/>
    <w:rsid w:val="0058236E"/>
    <w:rsid w:val="00582B75"/>
    <w:rsid w:val="00582C9F"/>
    <w:rsid w:val="00582CC7"/>
    <w:rsid w:val="00582D1D"/>
    <w:rsid w:val="00583194"/>
    <w:rsid w:val="0058360F"/>
    <w:rsid w:val="0058406B"/>
    <w:rsid w:val="00584904"/>
    <w:rsid w:val="005857D6"/>
    <w:rsid w:val="00585D36"/>
    <w:rsid w:val="00585FD2"/>
    <w:rsid w:val="005868C1"/>
    <w:rsid w:val="00587CA4"/>
    <w:rsid w:val="00587D4D"/>
    <w:rsid w:val="00587F01"/>
    <w:rsid w:val="005906FE"/>
    <w:rsid w:val="0059168A"/>
    <w:rsid w:val="00592524"/>
    <w:rsid w:val="0059294B"/>
    <w:rsid w:val="00593337"/>
    <w:rsid w:val="005935D5"/>
    <w:rsid w:val="005938A5"/>
    <w:rsid w:val="00593D43"/>
    <w:rsid w:val="00594718"/>
    <w:rsid w:val="00595295"/>
    <w:rsid w:val="0059566A"/>
    <w:rsid w:val="00595BA8"/>
    <w:rsid w:val="00595DB3"/>
    <w:rsid w:val="00595ECA"/>
    <w:rsid w:val="00595FAC"/>
    <w:rsid w:val="0059645F"/>
    <w:rsid w:val="00597529"/>
    <w:rsid w:val="00597A18"/>
    <w:rsid w:val="005A1B13"/>
    <w:rsid w:val="005A1B75"/>
    <w:rsid w:val="005A1EB3"/>
    <w:rsid w:val="005A2334"/>
    <w:rsid w:val="005A3E2E"/>
    <w:rsid w:val="005A4B63"/>
    <w:rsid w:val="005A503D"/>
    <w:rsid w:val="005A5B8F"/>
    <w:rsid w:val="005A6640"/>
    <w:rsid w:val="005A66E7"/>
    <w:rsid w:val="005A66F1"/>
    <w:rsid w:val="005A69ED"/>
    <w:rsid w:val="005A6CBF"/>
    <w:rsid w:val="005A7292"/>
    <w:rsid w:val="005A7DCB"/>
    <w:rsid w:val="005B070F"/>
    <w:rsid w:val="005B07FE"/>
    <w:rsid w:val="005B165D"/>
    <w:rsid w:val="005B1AC7"/>
    <w:rsid w:val="005B1D79"/>
    <w:rsid w:val="005B1F70"/>
    <w:rsid w:val="005B20F0"/>
    <w:rsid w:val="005B3030"/>
    <w:rsid w:val="005B3F4B"/>
    <w:rsid w:val="005B413C"/>
    <w:rsid w:val="005B4259"/>
    <w:rsid w:val="005B50C0"/>
    <w:rsid w:val="005B5F9A"/>
    <w:rsid w:val="005B7201"/>
    <w:rsid w:val="005C15D3"/>
    <w:rsid w:val="005C1921"/>
    <w:rsid w:val="005C1F54"/>
    <w:rsid w:val="005C261E"/>
    <w:rsid w:val="005C30F0"/>
    <w:rsid w:val="005C3B87"/>
    <w:rsid w:val="005C3D23"/>
    <w:rsid w:val="005C412B"/>
    <w:rsid w:val="005C479E"/>
    <w:rsid w:val="005C513E"/>
    <w:rsid w:val="005C6A50"/>
    <w:rsid w:val="005C6C1D"/>
    <w:rsid w:val="005C6C5C"/>
    <w:rsid w:val="005C7A23"/>
    <w:rsid w:val="005D00AF"/>
    <w:rsid w:val="005D200E"/>
    <w:rsid w:val="005D335E"/>
    <w:rsid w:val="005D3AA6"/>
    <w:rsid w:val="005D3CFF"/>
    <w:rsid w:val="005D50D7"/>
    <w:rsid w:val="005D51E4"/>
    <w:rsid w:val="005D66B0"/>
    <w:rsid w:val="005D6888"/>
    <w:rsid w:val="005D7FE1"/>
    <w:rsid w:val="005D7FF9"/>
    <w:rsid w:val="005E0940"/>
    <w:rsid w:val="005E0AF2"/>
    <w:rsid w:val="005E278B"/>
    <w:rsid w:val="005E2D78"/>
    <w:rsid w:val="005E31B6"/>
    <w:rsid w:val="005E335B"/>
    <w:rsid w:val="005E458A"/>
    <w:rsid w:val="005E587D"/>
    <w:rsid w:val="005E627C"/>
    <w:rsid w:val="005E7215"/>
    <w:rsid w:val="005E7FAB"/>
    <w:rsid w:val="005F1FF9"/>
    <w:rsid w:val="005F2499"/>
    <w:rsid w:val="005F2D93"/>
    <w:rsid w:val="005F43C9"/>
    <w:rsid w:val="005F452A"/>
    <w:rsid w:val="005F4990"/>
    <w:rsid w:val="005F5663"/>
    <w:rsid w:val="005F6C3B"/>
    <w:rsid w:val="006005A1"/>
    <w:rsid w:val="00601C06"/>
    <w:rsid w:val="00601C4D"/>
    <w:rsid w:val="00601EF4"/>
    <w:rsid w:val="00602A03"/>
    <w:rsid w:val="00603886"/>
    <w:rsid w:val="00604A27"/>
    <w:rsid w:val="00604A78"/>
    <w:rsid w:val="00604C2F"/>
    <w:rsid w:val="00605060"/>
    <w:rsid w:val="006056A9"/>
    <w:rsid w:val="00605B30"/>
    <w:rsid w:val="006077AB"/>
    <w:rsid w:val="006107BA"/>
    <w:rsid w:val="00610BF7"/>
    <w:rsid w:val="0061283D"/>
    <w:rsid w:val="0061367D"/>
    <w:rsid w:val="0061479F"/>
    <w:rsid w:val="006148AF"/>
    <w:rsid w:val="00615366"/>
    <w:rsid w:val="00615873"/>
    <w:rsid w:val="00615D09"/>
    <w:rsid w:val="00616D30"/>
    <w:rsid w:val="00617558"/>
    <w:rsid w:val="006204C6"/>
    <w:rsid w:val="00621127"/>
    <w:rsid w:val="00621E02"/>
    <w:rsid w:val="00621EAD"/>
    <w:rsid w:val="00622AF0"/>
    <w:rsid w:val="00622BA1"/>
    <w:rsid w:val="00622CB5"/>
    <w:rsid w:val="00622DD7"/>
    <w:rsid w:val="006244BD"/>
    <w:rsid w:val="006254B1"/>
    <w:rsid w:val="0062550D"/>
    <w:rsid w:val="006257D6"/>
    <w:rsid w:val="00625E27"/>
    <w:rsid w:val="00625E9C"/>
    <w:rsid w:val="0062634B"/>
    <w:rsid w:val="00626683"/>
    <w:rsid w:val="00626CC9"/>
    <w:rsid w:val="006273B2"/>
    <w:rsid w:val="006276F3"/>
    <w:rsid w:val="00627D69"/>
    <w:rsid w:val="0063234C"/>
    <w:rsid w:val="00632C24"/>
    <w:rsid w:val="00632D0B"/>
    <w:rsid w:val="00633B4C"/>
    <w:rsid w:val="0063426D"/>
    <w:rsid w:val="00634454"/>
    <w:rsid w:val="00635266"/>
    <w:rsid w:val="00635701"/>
    <w:rsid w:val="0063586A"/>
    <w:rsid w:val="00635985"/>
    <w:rsid w:val="00637863"/>
    <w:rsid w:val="00637D61"/>
    <w:rsid w:val="00637DBF"/>
    <w:rsid w:val="00640C28"/>
    <w:rsid w:val="00642062"/>
    <w:rsid w:val="006420ED"/>
    <w:rsid w:val="0064218F"/>
    <w:rsid w:val="00643025"/>
    <w:rsid w:val="00643469"/>
    <w:rsid w:val="006447C9"/>
    <w:rsid w:val="006464DC"/>
    <w:rsid w:val="00646604"/>
    <w:rsid w:val="00646676"/>
    <w:rsid w:val="00647E9D"/>
    <w:rsid w:val="00650573"/>
    <w:rsid w:val="00650808"/>
    <w:rsid w:val="0065152E"/>
    <w:rsid w:val="00652107"/>
    <w:rsid w:val="00652224"/>
    <w:rsid w:val="00652AFB"/>
    <w:rsid w:val="006535BC"/>
    <w:rsid w:val="00653618"/>
    <w:rsid w:val="00653731"/>
    <w:rsid w:val="00653887"/>
    <w:rsid w:val="00653E08"/>
    <w:rsid w:val="00654CA1"/>
    <w:rsid w:val="00654EED"/>
    <w:rsid w:val="00655F87"/>
    <w:rsid w:val="0065663D"/>
    <w:rsid w:val="0065682D"/>
    <w:rsid w:val="00657C05"/>
    <w:rsid w:val="00657CBD"/>
    <w:rsid w:val="00660FA4"/>
    <w:rsid w:val="00661FB4"/>
    <w:rsid w:val="006623D6"/>
    <w:rsid w:val="0066356F"/>
    <w:rsid w:val="00663DBD"/>
    <w:rsid w:val="006641D2"/>
    <w:rsid w:val="00664323"/>
    <w:rsid w:val="0066444F"/>
    <w:rsid w:val="006676B1"/>
    <w:rsid w:val="00667DB1"/>
    <w:rsid w:val="00670033"/>
    <w:rsid w:val="006703AF"/>
    <w:rsid w:val="00671C91"/>
    <w:rsid w:val="00672465"/>
    <w:rsid w:val="006729B7"/>
    <w:rsid w:val="006729C4"/>
    <w:rsid w:val="00672ADC"/>
    <w:rsid w:val="006732FE"/>
    <w:rsid w:val="00673524"/>
    <w:rsid w:val="0067370B"/>
    <w:rsid w:val="00674BD1"/>
    <w:rsid w:val="00675523"/>
    <w:rsid w:val="006755A5"/>
    <w:rsid w:val="0067595E"/>
    <w:rsid w:val="00675A80"/>
    <w:rsid w:val="00676128"/>
    <w:rsid w:val="00676C12"/>
    <w:rsid w:val="00676C90"/>
    <w:rsid w:val="0067702A"/>
    <w:rsid w:val="006773F1"/>
    <w:rsid w:val="00677DC4"/>
    <w:rsid w:val="00680807"/>
    <w:rsid w:val="006809E2"/>
    <w:rsid w:val="00680D7D"/>
    <w:rsid w:val="00680DFE"/>
    <w:rsid w:val="00681A51"/>
    <w:rsid w:val="00681B0C"/>
    <w:rsid w:val="00681D02"/>
    <w:rsid w:val="00682677"/>
    <w:rsid w:val="00682DAF"/>
    <w:rsid w:val="0068368F"/>
    <w:rsid w:val="00683862"/>
    <w:rsid w:val="00684936"/>
    <w:rsid w:val="00685C9C"/>
    <w:rsid w:val="006861C0"/>
    <w:rsid w:val="006863A5"/>
    <w:rsid w:val="00686C0D"/>
    <w:rsid w:val="006876AE"/>
    <w:rsid w:val="006876DF"/>
    <w:rsid w:val="006878FF"/>
    <w:rsid w:val="006908DB"/>
    <w:rsid w:val="00690E0F"/>
    <w:rsid w:val="00690FC6"/>
    <w:rsid w:val="00691119"/>
    <w:rsid w:val="00691F99"/>
    <w:rsid w:val="00692A8D"/>
    <w:rsid w:val="00692C8D"/>
    <w:rsid w:val="00693CE7"/>
    <w:rsid w:val="00693DAF"/>
    <w:rsid w:val="0069402B"/>
    <w:rsid w:val="00695BE7"/>
    <w:rsid w:val="006970EC"/>
    <w:rsid w:val="00697B29"/>
    <w:rsid w:val="006A036B"/>
    <w:rsid w:val="006A0796"/>
    <w:rsid w:val="006A112A"/>
    <w:rsid w:val="006A1C3B"/>
    <w:rsid w:val="006A1E6F"/>
    <w:rsid w:val="006A1F56"/>
    <w:rsid w:val="006A20C0"/>
    <w:rsid w:val="006A21ED"/>
    <w:rsid w:val="006A25E6"/>
    <w:rsid w:val="006A27E8"/>
    <w:rsid w:val="006A3034"/>
    <w:rsid w:val="006A3701"/>
    <w:rsid w:val="006A3745"/>
    <w:rsid w:val="006A65C2"/>
    <w:rsid w:val="006A696B"/>
    <w:rsid w:val="006A6DF2"/>
    <w:rsid w:val="006B0383"/>
    <w:rsid w:val="006B0501"/>
    <w:rsid w:val="006B0998"/>
    <w:rsid w:val="006B1918"/>
    <w:rsid w:val="006B1D0D"/>
    <w:rsid w:val="006B2210"/>
    <w:rsid w:val="006B2C09"/>
    <w:rsid w:val="006B3EEC"/>
    <w:rsid w:val="006B5977"/>
    <w:rsid w:val="006B648B"/>
    <w:rsid w:val="006B64EB"/>
    <w:rsid w:val="006B6826"/>
    <w:rsid w:val="006C0699"/>
    <w:rsid w:val="006C1470"/>
    <w:rsid w:val="006C179B"/>
    <w:rsid w:val="006C1D02"/>
    <w:rsid w:val="006C244F"/>
    <w:rsid w:val="006C24BF"/>
    <w:rsid w:val="006C26FC"/>
    <w:rsid w:val="006C2A9A"/>
    <w:rsid w:val="006C2D01"/>
    <w:rsid w:val="006C3DFB"/>
    <w:rsid w:val="006C4085"/>
    <w:rsid w:val="006C4BAD"/>
    <w:rsid w:val="006C4C24"/>
    <w:rsid w:val="006C5073"/>
    <w:rsid w:val="006C6ADC"/>
    <w:rsid w:val="006C6E17"/>
    <w:rsid w:val="006C6F26"/>
    <w:rsid w:val="006C738B"/>
    <w:rsid w:val="006C77B1"/>
    <w:rsid w:val="006D129C"/>
    <w:rsid w:val="006D1C47"/>
    <w:rsid w:val="006D1F3A"/>
    <w:rsid w:val="006D222D"/>
    <w:rsid w:val="006D2DC2"/>
    <w:rsid w:val="006D3353"/>
    <w:rsid w:val="006D3540"/>
    <w:rsid w:val="006D37F5"/>
    <w:rsid w:val="006D3832"/>
    <w:rsid w:val="006D3E0E"/>
    <w:rsid w:val="006D401B"/>
    <w:rsid w:val="006D4C2E"/>
    <w:rsid w:val="006D5AC7"/>
    <w:rsid w:val="006D6218"/>
    <w:rsid w:val="006D68C1"/>
    <w:rsid w:val="006D6942"/>
    <w:rsid w:val="006E01E3"/>
    <w:rsid w:val="006E090E"/>
    <w:rsid w:val="006E1163"/>
    <w:rsid w:val="006E2EEE"/>
    <w:rsid w:val="006E328F"/>
    <w:rsid w:val="006E4040"/>
    <w:rsid w:val="006E4898"/>
    <w:rsid w:val="006E5511"/>
    <w:rsid w:val="006E5616"/>
    <w:rsid w:val="006E76DB"/>
    <w:rsid w:val="006E7C9A"/>
    <w:rsid w:val="006E7EE8"/>
    <w:rsid w:val="006F1425"/>
    <w:rsid w:val="006F16E4"/>
    <w:rsid w:val="006F17B2"/>
    <w:rsid w:val="006F21A6"/>
    <w:rsid w:val="006F2A31"/>
    <w:rsid w:val="006F2C13"/>
    <w:rsid w:val="006F3091"/>
    <w:rsid w:val="006F30D2"/>
    <w:rsid w:val="006F4FD4"/>
    <w:rsid w:val="006F5449"/>
    <w:rsid w:val="006F579B"/>
    <w:rsid w:val="006F6AEB"/>
    <w:rsid w:val="006F6CD3"/>
    <w:rsid w:val="006F7785"/>
    <w:rsid w:val="00700E77"/>
    <w:rsid w:val="00701B72"/>
    <w:rsid w:val="00701FBD"/>
    <w:rsid w:val="007022BF"/>
    <w:rsid w:val="00702F4C"/>
    <w:rsid w:val="007033BD"/>
    <w:rsid w:val="007036DD"/>
    <w:rsid w:val="00703AA0"/>
    <w:rsid w:val="00704E5B"/>
    <w:rsid w:val="00704EFF"/>
    <w:rsid w:val="00704F28"/>
    <w:rsid w:val="007055B5"/>
    <w:rsid w:val="007055CF"/>
    <w:rsid w:val="00705A54"/>
    <w:rsid w:val="00706673"/>
    <w:rsid w:val="00707603"/>
    <w:rsid w:val="007119D9"/>
    <w:rsid w:val="007121C9"/>
    <w:rsid w:val="0071329A"/>
    <w:rsid w:val="0071392D"/>
    <w:rsid w:val="007139B0"/>
    <w:rsid w:val="00713FA9"/>
    <w:rsid w:val="007140D7"/>
    <w:rsid w:val="00714CAA"/>
    <w:rsid w:val="00714D00"/>
    <w:rsid w:val="007154B5"/>
    <w:rsid w:val="0071585A"/>
    <w:rsid w:val="007161ED"/>
    <w:rsid w:val="007162EE"/>
    <w:rsid w:val="007167C0"/>
    <w:rsid w:val="00716C32"/>
    <w:rsid w:val="0071776A"/>
    <w:rsid w:val="00717A3C"/>
    <w:rsid w:val="00717C74"/>
    <w:rsid w:val="00720582"/>
    <w:rsid w:val="00720752"/>
    <w:rsid w:val="007207F0"/>
    <w:rsid w:val="00720A39"/>
    <w:rsid w:val="00720AC7"/>
    <w:rsid w:val="00720F14"/>
    <w:rsid w:val="00720F1F"/>
    <w:rsid w:val="007215C0"/>
    <w:rsid w:val="00722E15"/>
    <w:rsid w:val="00722F66"/>
    <w:rsid w:val="00722FD1"/>
    <w:rsid w:val="007236C1"/>
    <w:rsid w:val="00723876"/>
    <w:rsid w:val="00723B10"/>
    <w:rsid w:val="00723B23"/>
    <w:rsid w:val="00723CA3"/>
    <w:rsid w:val="00723F33"/>
    <w:rsid w:val="007240C6"/>
    <w:rsid w:val="00724544"/>
    <w:rsid w:val="00725AA2"/>
    <w:rsid w:val="00725FDC"/>
    <w:rsid w:val="00726949"/>
    <w:rsid w:val="00726C1C"/>
    <w:rsid w:val="0072796C"/>
    <w:rsid w:val="00730031"/>
    <w:rsid w:val="007300C9"/>
    <w:rsid w:val="00730D68"/>
    <w:rsid w:val="00730F5A"/>
    <w:rsid w:val="00731183"/>
    <w:rsid w:val="00731BA4"/>
    <w:rsid w:val="00732430"/>
    <w:rsid w:val="00733269"/>
    <w:rsid w:val="00735EE8"/>
    <w:rsid w:val="00737277"/>
    <w:rsid w:val="00737C12"/>
    <w:rsid w:val="007402FF"/>
    <w:rsid w:val="00740930"/>
    <w:rsid w:val="00741DDC"/>
    <w:rsid w:val="00742144"/>
    <w:rsid w:val="0074227B"/>
    <w:rsid w:val="0074326A"/>
    <w:rsid w:val="007446F3"/>
    <w:rsid w:val="00747419"/>
    <w:rsid w:val="00752509"/>
    <w:rsid w:val="00752DCF"/>
    <w:rsid w:val="00753326"/>
    <w:rsid w:val="007548A3"/>
    <w:rsid w:val="00755142"/>
    <w:rsid w:val="007553BD"/>
    <w:rsid w:val="007559AE"/>
    <w:rsid w:val="00755EFB"/>
    <w:rsid w:val="00756171"/>
    <w:rsid w:val="007563F9"/>
    <w:rsid w:val="00757FA8"/>
    <w:rsid w:val="00760437"/>
    <w:rsid w:val="007604A5"/>
    <w:rsid w:val="007610E3"/>
    <w:rsid w:val="00761273"/>
    <w:rsid w:val="00761819"/>
    <w:rsid w:val="00761A8F"/>
    <w:rsid w:val="00761CDA"/>
    <w:rsid w:val="00761F97"/>
    <w:rsid w:val="0076231A"/>
    <w:rsid w:val="00762524"/>
    <w:rsid w:val="00762F71"/>
    <w:rsid w:val="00763EE7"/>
    <w:rsid w:val="0076491B"/>
    <w:rsid w:val="007651C8"/>
    <w:rsid w:val="00765285"/>
    <w:rsid w:val="0076568B"/>
    <w:rsid w:val="00765865"/>
    <w:rsid w:val="0076632F"/>
    <w:rsid w:val="007667A1"/>
    <w:rsid w:val="007674D1"/>
    <w:rsid w:val="0076762C"/>
    <w:rsid w:val="00770D7C"/>
    <w:rsid w:val="007713DC"/>
    <w:rsid w:val="00771662"/>
    <w:rsid w:val="0077237B"/>
    <w:rsid w:val="00772C01"/>
    <w:rsid w:val="00772F3B"/>
    <w:rsid w:val="0077312A"/>
    <w:rsid w:val="007738B0"/>
    <w:rsid w:val="00773965"/>
    <w:rsid w:val="007747A2"/>
    <w:rsid w:val="00774C73"/>
    <w:rsid w:val="00774F27"/>
    <w:rsid w:val="00774FF6"/>
    <w:rsid w:val="00775329"/>
    <w:rsid w:val="00775334"/>
    <w:rsid w:val="007755D5"/>
    <w:rsid w:val="00775677"/>
    <w:rsid w:val="00775B27"/>
    <w:rsid w:val="00775BDF"/>
    <w:rsid w:val="007761CD"/>
    <w:rsid w:val="007768CE"/>
    <w:rsid w:val="007768FC"/>
    <w:rsid w:val="00776CD1"/>
    <w:rsid w:val="007771BA"/>
    <w:rsid w:val="00777A5F"/>
    <w:rsid w:val="00780CD3"/>
    <w:rsid w:val="00780F06"/>
    <w:rsid w:val="00780F7A"/>
    <w:rsid w:val="00781586"/>
    <w:rsid w:val="00781923"/>
    <w:rsid w:val="00782308"/>
    <w:rsid w:val="007826A1"/>
    <w:rsid w:val="007837FB"/>
    <w:rsid w:val="0078487B"/>
    <w:rsid w:val="00784FAC"/>
    <w:rsid w:val="007855C6"/>
    <w:rsid w:val="00785F9E"/>
    <w:rsid w:val="0078616C"/>
    <w:rsid w:val="00786316"/>
    <w:rsid w:val="00786800"/>
    <w:rsid w:val="0078727E"/>
    <w:rsid w:val="007879BD"/>
    <w:rsid w:val="00787B4A"/>
    <w:rsid w:val="007914AF"/>
    <w:rsid w:val="00791646"/>
    <w:rsid w:val="00791C6C"/>
    <w:rsid w:val="00791FA0"/>
    <w:rsid w:val="00793210"/>
    <w:rsid w:val="00793880"/>
    <w:rsid w:val="00794386"/>
    <w:rsid w:val="0079458F"/>
    <w:rsid w:val="00794D9A"/>
    <w:rsid w:val="00794F1B"/>
    <w:rsid w:val="00794F30"/>
    <w:rsid w:val="007955A2"/>
    <w:rsid w:val="00795AF0"/>
    <w:rsid w:val="00795C4C"/>
    <w:rsid w:val="00795E0E"/>
    <w:rsid w:val="00795EDA"/>
    <w:rsid w:val="0079610C"/>
    <w:rsid w:val="007961B1"/>
    <w:rsid w:val="007967DB"/>
    <w:rsid w:val="00797056"/>
    <w:rsid w:val="00797269"/>
    <w:rsid w:val="007977F3"/>
    <w:rsid w:val="007A09E5"/>
    <w:rsid w:val="007A1139"/>
    <w:rsid w:val="007A12A3"/>
    <w:rsid w:val="007A14CA"/>
    <w:rsid w:val="007A165B"/>
    <w:rsid w:val="007A17DB"/>
    <w:rsid w:val="007A1854"/>
    <w:rsid w:val="007A2A67"/>
    <w:rsid w:val="007A2C02"/>
    <w:rsid w:val="007A3371"/>
    <w:rsid w:val="007A4DB7"/>
    <w:rsid w:val="007A59C5"/>
    <w:rsid w:val="007A778A"/>
    <w:rsid w:val="007B0830"/>
    <w:rsid w:val="007B15F5"/>
    <w:rsid w:val="007B28B4"/>
    <w:rsid w:val="007B2A51"/>
    <w:rsid w:val="007B3009"/>
    <w:rsid w:val="007B3038"/>
    <w:rsid w:val="007B447E"/>
    <w:rsid w:val="007B47D1"/>
    <w:rsid w:val="007B49EF"/>
    <w:rsid w:val="007B60B1"/>
    <w:rsid w:val="007B61EF"/>
    <w:rsid w:val="007B65E5"/>
    <w:rsid w:val="007B71BE"/>
    <w:rsid w:val="007C06D4"/>
    <w:rsid w:val="007C107E"/>
    <w:rsid w:val="007C2DC1"/>
    <w:rsid w:val="007C3190"/>
    <w:rsid w:val="007C333D"/>
    <w:rsid w:val="007C4C78"/>
    <w:rsid w:val="007C4D6C"/>
    <w:rsid w:val="007C54B4"/>
    <w:rsid w:val="007C664B"/>
    <w:rsid w:val="007C6858"/>
    <w:rsid w:val="007C68B4"/>
    <w:rsid w:val="007C69B8"/>
    <w:rsid w:val="007C714F"/>
    <w:rsid w:val="007D1A67"/>
    <w:rsid w:val="007D1A7B"/>
    <w:rsid w:val="007D25AC"/>
    <w:rsid w:val="007D3332"/>
    <w:rsid w:val="007D338F"/>
    <w:rsid w:val="007D3C08"/>
    <w:rsid w:val="007D4353"/>
    <w:rsid w:val="007D5D32"/>
    <w:rsid w:val="007D5F0E"/>
    <w:rsid w:val="007D689D"/>
    <w:rsid w:val="007D6D45"/>
    <w:rsid w:val="007D728C"/>
    <w:rsid w:val="007E34F2"/>
    <w:rsid w:val="007E3C20"/>
    <w:rsid w:val="007E3DBE"/>
    <w:rsid w:val="007E453C"/>
    <w:rsid w:val="007E4EBA"/>
    <w:rsid w:val="007E4EDE"/>
    <w:rsid w:val="007E4FC5"/>
    <w:rsid w:val="007E7204"/>
    <w:rsid w:val="007F0AC2"/>
    <w:rsid w:val="007F0C25"/>
    <w:rsid w:val="007F1217"/>
    <w:rsid w:val="007F170B"/>
    <w:rsid w:val="007F187D"/>
    <w:rsid w:val="007F196F"/>
    <w:rsid w:val="007F1D48"/>
    <w:rsid w:val="007F28E8"/>
    <w:rsid w:val="007F2B0C"/>
    <w:rsid w:val="007F2D2F"/>
    <w:rsid w:val="007F389F"/>
    <w:rsid w:val="007F38AD"/>
    <w:rsid w:val="007F40D0"/>
    <w:rsid w:val="007F4382"/>
    <w:rsid w:val="007F4E13"/>
    <w:rsid w:val="007F5D6E"/>
    <w:rsid w:val="00800DFA"/>
    <w:rsid w:val="0080126D"/>
    <w:rsid w:val="00801BC0"/>
    <w:rsid w:val="00802188"/>
    <w:rsid w:val="00802543"/>
    <w:rsid w:val="0080291D"/>
    <w:rsid w:val="008031AD"/>
    <w:rsid w:val="00803782"/>
    <w:rsid w:val="00803995"/>
    <w:rsid w:val="00804563"/>
    <w:rsid w:val="008046F9"/>
    <w:rsid w:val="00805189"/>
    <w:rsid w:val="00806AB1"/>
    <w:rsid w:val="00807ED5"/>
    <w:rsid w:val="00810F81"/>
    <w:rsid w:val="008114A7"/>
    <w:rsid w:val="00811B88"/>
    <w:rsid w:val="00811D47"/>
    <w:rsid w:val="00812036"/>
    <w:rsid w:val="00812EEF"/>
    <w:rsid w:val="008141D7"/>
    <w:rsid w:val="008142F7"/>
    <w:rsid w:val="008162C5"/>
    <w:rsid w:val="0081632F"/>
    <w:rsid w:val="00816DD1"/>
    <w:rsid w:val="00820A06"/>
    <w:rsid w:val="00821122"/>
    <w:rsid w:val="00822F3E"/>
    <w:rsid w:val="0082347C"/>
    <w:rsid w:val="00825006"/>
    <w:rsid w:val="00825812"/>
    <w:rsid w:val="0082639E"/>
    <w:rsid w:val="00826707"/>
    <w:rsid w:val="00826F77"/>
    <w:rsid w:val="008271E1"/>
    <w:rsid w:val="00827794"/>
    <w:rsid w:val="00830616"/>
    <w:rsid w:val="00830E50"/>
    <w:rsid w:val="00831227"/>
    <w:rsid w:val="008312BB"/>
    <w:rsid w:val="0083189F"/>
    <w:rsid w:val="008318CD"/>
    <w:rsid w:val="00831DFA"/>
    <w:rsid w:val="008326DE"/>
    <w:rsid w:val="00832B51"/>
    <w:rsid w:val="008330E7"/>
    <w:rsid w:val="00833A1B"/>
    <w:rsid w:val="0083400D"/>
    <w:rsid w:val="008340C7"/>
    <w:rsid w:val="008354A5"/>
    <w:rsid w:val="008356E5"/>
    <w:rsid w:val="00835942"/>
    <w:rsid w:val="00835C32"/>
    <w:rsid w:val="00836564"/>
    <w:rsid w:val="00836839"/>
    <w:rsid w:val="0083759C"/>
    <w:rsid w:val="00837D65"/>
    <w:rsid w:val="00840069"/>
    <w:rsid w:val="008400CF"/>
    <w:rsid w:val="0084011B"/>
    <w:rsid w:val="008424B8"/>
    <w:rsid w:val="00843506"/>
    <w:rsid w:val="00843726"/>
    <w:rsid w:val="008441DD"/>
    <w:rsid w:val="00844966"/>
    <w:rsid w:val="008450DE"/>
    <w:rsid w:val="008452CF"/>
    <w:rsid w:val="00845B61"/>
    <w:rsid w:val="00846D79"/>
    <w:rsid w:val="00846E84"/>
    <w:rsid w:val="00847299"/>
    <w:rsid w:val="00847C5C"/>
    <w:rsid w:val="008500F2"/>
    <w:rsid w:val="00850E9E"/>
    <w:rsid w:val="00850F55"/>
    <w:rsid w:val="0085118F"/>
    <w:rsid w:val="00851847"/>
    <w:rsid w:val="00851E73"/>
    <w:rsid w:val="00852B48"/>
    <w:rsid w:val="00853608"/>
    <w:rsid w:val="0085364D"/>
    <w:rsid w:val="008539DE"/>
    <w:rsid w:val="00854BB1"/>
    <w:rsid w:val="00854CF5"/>
    <w:rsid w:val="008559A4"/>
    <w:rsid w:val="00856871"/>
    <w:rsid w:val="008572DA"/>
    <w:rsid w:val="00857502"/>
    <w:rsid w:val="00857871"/>
    <w:rsid w:val="00857A2C"/>
    <w:rsid w:val="00857EF1"/>
    <w:rsid w:val="008616A1"/>
    <w:rsid w:val="00861C0C"/>
    <w:rsid w:val="00862227"/>
    <w:rsid w:val="008625C6"/>
    <w:rsid w:val="00864AA5"/>
    <w:rsid w:val="00864B81"/>
    <w:rsid w:val="00864D94"/>
    <w:rsid w:val="0086513B"/>
    <w:rsid w:val="008656C3"/>
    <w:rsid w:val="008665BE"/>
    <w:rsid w:val="00866C65"/>
    <w:rsid w:val="00866CCC"/>
    <w:rsid w:val="00870B5B"/>
    <w:rsid w:val="008714CF"/>
    <w:rsid w:val="0087168A"/>
    <w:rsid w:val="00871C16"/>
    <w:rsid w:val="00871EF3"/>
    <w:rsid w:val="008720D3"/>
    <w:rsid w:val="008734A5"/>
    <w:rsid w:val="00873830"/>
    <w:rsid w:val="00874165"/>
    <w:rsid w:val="00874A80"/>
    <w:rsid w:val="008752F3"/>
    <w:rsid w:val="008753CB"/>
    <w:rsid w:val="0087591E"/>
    <w:rsid w:val="00876822"/>
    <w:rsid w:val="008770BD"/>
    <w:rsid w:val="0087714A"/>
    <w:rsid w:val="008778FF"/>
    <w:rsid w:val="00877D63"/>
    <w:rsid w:val="00880E84"/>
    <w:rsid w:val="008815A6"/>
    <w:rsid w:val="00882197"/>
    <w:rsid w:val="00882298"/>
    <w:rsid w:val="00882834"/>
    <w:rsid w:val="00882BC8"/>
    <w:rsid w:val="00882E67"/>
    <w:rsid w:val="00883FFE"/>
    <w:rsid w:val="0088420C"/>
    <w:rsid w:val="00886178"/>
    <w:rsid w:val="00886F31"/>
    <w:rsid w:val="00887A2E"/>
    <w:rsid w:val="00887DCA"/>
    <w:rsid w:val="00890566"/>
    <w:rsid w:val="00890DB5"/>
    <w:rsid w:val="00891858"/>
    <w:rsid w:val="008923F9"/>
    <w:rsid w:val="0089300B"/>
    <w:rsid w:val="00893489"/>
    <w:rsid w:val="00893748"/>
    <w:rsid w:val="008937C2"/>
    <w:rsid w:val="00893B38"/>
    <w:rsid w:val="00893CD4"/>
    <w:rsid w:val="00893FB8"/>
    <w:rsid w:val="00894752"/>
    <w:rsid w:val="0089481F"/>
    <w:rsid w:val="00895190"/>
    <w:rsid w:val="008970B9"/>
    <w:rsid w:val="008975EF"/>
    <w:rsid w:val="008A0476"/>
    <w:rsid w:val="008A0C18"/>
    <w:rsid w:val="008A1413"/>
    <w:rsid w:val="008A165B"/>
    <w:rsid w:val="008A1744"/>
    <w:rsid w:val="008A1C67"/>
    <w:rsid w:val="008A3917"/>
    <w:rsid w:val="008A3E70"/>
    <w:rsid w:val="008A4C50"/>
    <w:rsid w:val="008A57B5"/>
    <w:rsid w:val="008A650A"/>
    <w:rsid w:val="008A682E"/>
    <w:rsid w:val="008A68F3"/>
    <w:rsid w:val="008A72B6"/>
    <w:rsid w:val="008A7F14"/>
    <w:rsid w:val="008B0BD9"/>
    <w:rsid w:val="008B0E05"/>
    <w:rsid w:val="008B191B"/>
    <w:rsid w:val="008B29AA"/>
    <w:rsid w:val="008B34D2"/>
    <w:rsid w:val="008B3624"/>
    <w:rsid w:val="008B3A9F"/>
    <w:rsid w:val="008B3CB5"/>
    <w:rsid w:val="008B40B0"/>
    <w:rsid w:val="008B47D0"/>
    <w:rsid w:val="008B54A5"/>
    <w:rsid w:val="008B66AB"/>
    <w:rsid w:val="008B67AA"/>
    <w:rsid w:val="008B6EF1"/>
    <w:rsid w:val="008C0078"/>
    <w:rsid w:val="008C0613"/>
    <w:rsid w:val="008C0FC0"/>
    <w:rsid w:val="008C1ACF"/>
    <w:rsid w:val="008C20F0"/>
    <w:rsid w:val="008C2259"/>
    <w:rsid w:val="008C29B7"/>
    <w:rsid w:val="008C3002"/>
    <w:rsid w:val="008C3B99"/>
    <w:rsid w:val="008C3F8C"/>
    <w:rsid w:val="008C4120"/>
    <w:rsid w:val="008C4509"/>
    <w:rsid w:val="008C4C4B"/>
    <w:rsid w:val="008C57D1"/>
    <w:rsid w:val="008C6090"/>
    <w:rsid w:val="008C6425"/>
    <w:rsid w:val="008C6DFC"/>
    <w:rsid w:val="008C6EA3"/>
    <w:rsid w:val="008C70D6"/>
    <w:rsid w:val="008C7C52"/>
    <w:rsid w:val="008D045D"/>
    <w:rsid w:val="008D10ED"/>
    <w:rsid w:val="008D2158"/>
    <w:rsid w:val="008D2178"/>
    <w:rsid w:val="008D2719"/>
    <w:rsid w:val="008D29A6"/>
    <w:rsid w:val="008D32BD"/>
    <w:rsid w:val="008D3B10"/>
    <w:rsid w:val="008D4C69"/>
    <w:rsid w:val="008D5648"/>
    <w:rsid w:val="008D5FDB"/>
    <w:rsid w:val="008D700D"/>
    <w:rsid w:val="008D77CE"/>
    <w:rsid w:val="008D7D8D"/>
    <w:rsid w:val="008D7E95"/>
    <w:rsid w:val="008E09B6"/>
    <w:rsid w:val="008E1936"/>
    <w:rsid w:val="008E2467"/>
    <w:rsid w:val="008E2D59"/>
    <w:rsid w:val="008E2E33"/>
    <w:rsid w:val="008E2E5B"/>
    <w:rsid w:val="008E346B"/>
    <w:rsid w:val="008E48A3"/>
    <w:rsid w:val="008E64AB"/>
    <w:rsid w:val="008E66B2"/>
    <w:rsid w:val="008E6D1E"/>
    <w:rsid w:val="008E6E9A"/>
    <w:rsid w:val="008E7D59"/>
    <w:rsid w:val="008F14B2"/>
    <w:rsid w:val="008F1940"/>
    <w:rsid w:val="008F2BF9"/>
    <w:rsid w:val="008F55C6"/>
    <w:rsid w:val="008F5733"/>
    <w:rsid w:val="008F5FC6"/>
    <w:rsid w:val="008F6030"/>
    <w:rsid w:val="008F6B81"/>
    <w:rsid w:val="008F77EC"/>
    <w:rsid w:val="008F786F"/>
    <w:rsid w:val="008F7AF0"/>
    <w:rsid w:val="00900ED9"/>
    <w:rsid w:val="00901180"/>
    <w:rsid w:val="009011F4"/>
    <w:rsid w:val="009016DE"/>
    <w:rsid w:val="009018A7"/>
    <w:rsid w:val="00901BFC"/>
    <w:rsid w:val="00901E97"/>
    <w:rsid w:val="009035CE"/>
    <w:rsid w:val="0090376E"/>
    <w:rsid w:val="009045AB"/>
    <w:rsid w:val="0090493C"/>
    <w:rsid w:val="00906031"/>
    <w:rsid w:val="00906290"/>
    <w:rsid w:val="00906BF3"/>
    <w:rsid w:val="00910374"/>
    <w:rsid w:val="00911204"/>
    <w:rsid w:val="00911413"/>
    <w:rsid w:val="00911C51"/>
    <w:rsid w:val="00912708"/>
    <w:rsid w:val="00913716"/>
    <w:rsid w:val="00913D84"/>
    <w:rsid w:val="009142EB"/>
    <w:rsid w:val="00914BBB"/>
    <w:rsid w:val="009151CE"/>
    <w:rsid w:val="00915455"/>
    <w:rsid w:val="00915FEF"/>
    <w:rsid w:val="00916ACD"/>
    <w:rsid w:val="009174CB"/>
    <w:rsid w:val="00917547"/>
    <w:rsid w:val="00917C78"/>
    <w:rsid w:val="00920B71"/>
    <w:rsid w:val="00921BDC"/>
    <w:rsid w:val="00923CE1"/>
    <w:rsid w:val="00924A6C"/>
    <w:rsid w:val="00925C99"/>
    <w:rsid w:val="00926707"/>
    <w:rsid w:val="009268CF"/>
    <w:rsid w:val="0092706B"/>
    <w:rsid w:val="00927654"/>
    <w:rsid w:val="0092786B"/>
    <w:rsid w:val="00930010"/>
    <w:rsid w:val="00930286"/>
    <w:rsid w:val="00930903"/>
    <w:rsid w:val="00930C39"/>
    <w:rsid w:val="009311EB"/>
    <w:rsid w:val="009335C6"/>
    <w:rsid w:val="00934DE9"/>
    <w:rsid w:val="0093535B"/>
    <w:rsid w:val="00935E9B"/>
    <w:rsid w:val="009360FB"/>
    <w:rsid w:val="0093690E"/>
    <w:rsid w:val="009370DF"/>
    <w:rsid w:val="00937D89"/>
    <w:rsid w:val="00940707"/>
    <w:rsid w:val="0094162C"/>
    <w:rsid w:val="009416C7"/>
    <w:rsid w:val="009419FE"/>
    <w:rsid w:val="00941C65"/>
    <w:rsid w:val="009422BF"/>
    <w:rsid w:val="009429C2"/>
    <w:rsid w:val="00942D81"/>
    <w:rsid w:val="009432B8"/>
    <w:rsid w:val="00944575"/>
    <w:rsid w:val="00945379"/>
    <w:rsid w:val="009455DC"/>
    <w:rsid w:val="00945B9A"/>
    <w:rsid w:val="00945BBF"/>
    <w:rsid w:val="00947401"/>
    <w:rsid w:val="00947ACF"/>
    <w:rsid w:val="00947D6F"/>
    <w:rsid w:val="009503F8"/>
    <w:rsid w:val="00951827"/>
    <w:rsid w:val="00952163"/>
    <w:rsid w:val="00952286"/>
    <w:rsid w:val="00952C87"/>
    <w:rsid w:val="00952DF0"/>
    <w:rsid w:val="00952E77"/>
    <w:rsid w:val="009535EE"/>
    <w:rsid w:val="00953A49"/>
    <w:rsid w:val="00954BAD"/>
    <w:rsid w:val="009552C5"/>
    <w:rsid w:val="00955414"/>
    <w:rsid w:val="00955A43"/>
    <w:rsid w:val="00955D9D"/>
    <w:rsid w:val="00956D3B"/>
    <w:rsid w:val="00957748"/>
    <w:rsid w:val="009603C7"/>
    <w:rsid w:val="0096073F"/>
    <w:rsid w:val="0096078C"/>
    <w:rsid w:val="009610B3"/>
    <w:rsid w:val="00962BA3"/>
    <w:rsid w:val="009632E8"/>
    <w:rsid w:val="0096360B"/>
    <w:rsid w:val="0096378C"/>
    <w:rsid w:val="00964894"/>
    <w:rsid w:val="00965BB3"/>
    <w:rsid w:val="00966C6D"/>
    <w:rsid w:val="009678E0"/>
    <w:rsid w:val="00970A4E"/>
    <w:rsid w:val="0097133F"/>
    <w:rsid w:val="00971BB2"/>
    <w:rsid w:val="00971CA7"/>
    <w:rsid w:val="00972460"/>
    <w:rsid w:val="00972CE1"/>
    <w:rsid w:val="00973E5C"/>
    <w:rsid w:val="00974591"/>
    <w:rsid w:val="00974631"/>
    <w:rsid w:val="00974827"/>
    <w:rsid w:val="00975470"/>
    <w:rsid w:val="00975701"/>
    <w:rsid w:val="0097654A"/>
    <w:rsid w:val="009765D3"/>
    <w:rsid w:val="00976685"/>
    <w:rsid w:val="00976821"/>
    <w:rsid w:val="00976EB6"/>
    <w:rsid w:val="00977540"/>
    <w:rsid w:val="00981594"/>
    <w:rsid w:val="00981C96"/>
    <w:rsid w:val="00982731"/>
    <w:rsid w:val="00983D19"/>
    <w:rsid w:val="009844E3"/>
    <w:rsid w:val="009849C3"/>
    <w:rsid w:val="00984C66"/>
    <w:rsid w:val="0098530B"/>
    <w:rsid w:val="00987524"/>
    <w:rsid w:val="00991C23"/>
    <w:rsid w:val="00991C64"/>
    <w:rsid w:val="00991F01"/>
    <w:rsid w:val="00992B73"/>
    <w:rsid w:val="00993E26"/>
    <w:rsid w:val="00994834"/>
    <w:rsid w:val="00994EBC"/>
    <w:rsid w:val="0099509F"/>
    <w:rsid w:val="00995B59"/>
    <w:rsid w:val="0099655E"/>
    <w:rsid w:val="009967CC"/>
    <w:rsid w:val="00996DF1"/>
    <w:rsid w:val="0099744C"/>
    <w:rsid w:val="009977E8"/>
    <w:rsid w:val="00997D19"/>
    <w:rsid w:val="009A048A"/>
    <w:rsid w:val="009A0A61"/>
    <w:rsid w:val="009A2C7E"/>
    <w:rsid w:val="009A320B"/>
    <w:rsid w:val="009A3700"/>
    <w:rsid w:val="009A3ED7"/>
    <w:rsid w:val="009A4A27"/>
    <w:rsid w:val="009A5F28"/>
    <w:rsid w:val="009A5FB3"/>
    <w:rsid w:val="009A603E"/>
    <w:rsid w:val="009A68ED"/>
    <w:rsid w:val="009A7D1B"/>
    <w:rsid w:val="009B006F"/>
    <w:rsid w:val="009B0311"/>
    <w:rsid w:val="009B0598"/>
    <w:rsid w:val="009B3916"/>
    <w:rsid w:val="009B4205"/>
    <w:rsid w:val="009B437A"/>
    <w:rsid w:val="009B52B1"/>
    <w:rsid w:val="009B544D"/>
    <w:rsid w:val="009B63B6"/>
    <w:rsid w:val="009B6B2C"/>
    <w:rsid w:val="009B701D"/>
    <w:rsid w:val="009C02B1"/>
    <w:rsid w:val="009C036E"/>
    <w:rsid w:val="009C1321"/>
    <w:rsid w:val="009C2DA5"/>
    <w:rsid w:val="009C3C86"/>
    <w:rsid w:val="009C4581"/>
    <w:rsid w:val="009C4588"/>
    <w:rsid w:val="009C4713"/>
    <w:rsid w:val="009C474A"/>
    <w:rsid w:val="009C49AB"/>
    <w:rsid w:val="009C4F5C"/>
    <w:rsid w:val="009C52DF"/>
    <w:rsid w:val="009C5409"/>
    <w:rsid w:val="009C54D3"/>
    <w:rsid w:val="009C5841"/>
    <w:rsid w:val="009C65FB"/>
    <w:rsid w:val="009C6F0F"/>
    <w:rsid w:val="009C6F6B"/>
    <w:rsid w:val="009C7B89"/>
    <w:rsid w:val="009D0066"/>
    <w:rsid w:val="009D13E4"/>
    <w:rsid w:val="009D2074"/>
    <w:rsid w:val="009D233F"/>
    <w:rsid w:val="009D2687"/>
    <w:rsid w:val="009D28E4"/>
    <w:rsid w:val="009D2B14"/>
    <w:rsid w:val="009D2C0A"/>
    <w:rsid w:val="009D2F3D"/>
    <w:rsid w:val="009D35E7"/>
    <w:rsid w:val="009D3ECB"/>
    <w:rsid w:val="009D3F39"/>
    <w:rsid w:val="009D469F"/>
    <w:rsid w:val="009D46A3"/>
    <w:rsid w:val="009D49DF"/>
    <w:rsid w:val="009D4A6A"/>
    <w:rsid w:val="009D51D8"/>
    <w:rsid w:val="009D51DD"/>
    <w:rsid w:val="009D6514"/>
    <w:rsid w:val="009D6D57"/>
    <w:rsid w:val="009E00D2"/>
    <w:rsid w:val="009E12FB"/>
    <w:rsid w:val="009E1525"/>
    <w:rsid w:val="009E1F06"/>
    <w:rsid w:val="009E412F"/>
    <w:rsid w:val="009E4C2C"/>
    <w:rsid w:val="009E53AC"/>
    <w:rsid w:val="009E67F5"/>
    <w:rsid w:val="009E7D2F"/>
    <w:rsid w:val="009E7D85"/>
    <w:rsid w:val="009E7F4B"/>
    <w:rsid w:val="009F036E"/>
    <w:rsid w:val="009F0D19"/>
    <w:rsid w:val="009F0EBC"/>
    <w:rsid w:val="009F1BB0"/>
    <w:rsid w:val="009F227C"/>
    <w:rsid w:val="009F22CA"/>
    <w:rsid w:val="009F243B"/>
    <w:rsid w:val="009F25F8"/>
    <w:rsid w:val="009F2637"/>
    <w:rsid w:val="009F2993"/>
    <w:rsid w:val="009F2EB8"/>
    <w:rsid w:val="009F3B56"/>
    <w:rsid w:val="009F3ECC"/>
    <w:rsid w:val="009F46D1"/>
    <w:rsid w:val="009F4777"/>
    <w:rsid w:val="009F4EFA"/>
    <w:rsid w:val="009F5303"/>
    <w:rsid w:val="009F69C7"/>
    <w:rsid w:val="009F7372"/>
    <w:rsid w:val="00A01F5B"/>
    <w:rsid w:val="00A02097"/>
    <w:rsid w:val="00A02945"/>
    <w:rsid w:val="00A032C0"/>
    <w:rsid w:val="00A03EB3"/>
    <w:rsid w:val="00A04230"/>
    <w:rsid w:val="00A04DBF"/>
    <w:rsid w:val="00A0594C"/>
    <w:rsid w:val="00A05C31"/>
    <w:rsid w:val="00A06720"/>
    <w:rsid w:val="00A07811"/>
    <w:rsid w:val="00A1131C"/>
    <w:rsid w:val="00A120D6"/>
    <w:rsid w:val="00A1268A"/>
    <w:rsid w:val="00A1269A"/>
    <w:rsid w:val="00A145C1"/>
    <w:rsid w:val="00A14779"/>
    <w:rsid w:val="00A149B1"/>
    <w:rsid w:val="00A1515D"/>
    <w:rsid w:val="00A16C48"/>
    <w:rsid w:val="00A179E7"/>
    <w:rsid w:val="00A20EAE"/>
    <w:rsid w:val="00A21C44"/>
    <w:rsid w:val="00A21D86"/>
    <w:rsid w:val="00A22091"/>
    <w:rsid w:val="00A2383F"/>
    <w:rsid w:val="00A23D54"/>
    <w:rsid w:val="00A23F30"/>
    <w:rsid w:val="00A25368"/>
    <w:rsid w:val="00A25661"/>
    <w:rsid w:val="00A25B46"/>
    <w:rsid w:val="00A25CA0"/>
    <w:rsid w:val="00A26A50"/>
    <w:rsid w:val="00A26ABD"/>
    <w:rsid w:val="00A27671"/>
    <w:rsid w:val="00A27691"/>
    <w:rsid w:val="00A276A8"/>
    <w:rsid w:val="00A27FBF"/>
    <w:rsid w:val="00A30C06"/>
    <w:rsid w:val="00A30CE5"/>
    <w:rsid w:val="00A30F93"/>
    <w:rsid w:val="00A310B2"/>
    <w:rsid w:val="00A316D0"/>
    <w:rsid w:val="00A31989"/>
    <w:rsid w:val="00A31C44"/>
    <w:rsid w:val="00A33BD5"/>
    <w:rsid w:val="00A34AA5"/>
    <w:rsid w:val="00A36D42"/>
    <w:rsid w:val="00A37241"/>
    <w:rsid w:val="00A405F4"/>
    <w:rsid w:val="00A40DF6"/>
    <w:rsid w:val="00A41C91"/>
    <w:rsid w:val="00A42139"/>
    <w:rsid w:val="00A433B6"/>
    <w:rsid w:val="00A4507C"/>
    <w:rsid w:val="00A454E8"/>
    <w:rsid w:val="00A45D4E"/>
    <w:rsid w:val="00A46273"/>
    <w:rsid w:val="00A462AA"/>
    <w:rsid w:val="00A46AAC"/>
    <w:rsid w:val="00A46F39"/>
    <w:rsid w:val="00A471C1"/>
    <w:rsid w:val="00A4792B"/>
    <w:rsid w:val="00A506D9"/>
    <w:rsid w:val="00A50D11"/>
    <w:rsid w:val="00A50F89"/>
    <w:rsid w:val="00A517A6"/>
    <w:rsid w:val="00A51AEA"/>
    <w:rsid w:val="00A52DE0"/>
    <w:rsid w:val="00A52DFB"/>
    <w:rsid w:val="00A5365A"/>
    <w:rsid w:val="00A53928"/>
    <w:rsid w:val="00A540E0"/>
    <w:rsid w:val="00A546EE"/>
    <w:rsid w:val="00A549F0"/>
    <w:rsid w:val="00A54BCB"/>
    <w:rsid w:val="00A5528A"/>
    <w:rsid w:val="00A55668"/>
    <w:rsid w:val="00A55DBC"/>
    <w:rsid w:val="00A55F53"/>
    <w:rsid w:val="00A57E71"/>
    <w:rsid w:val="00A608E2"/>
    <w:rsid w:val="00A62E7C"/>
    <w:rsid w:val="00A636FC"/>
    <w:rsid w:val="00A64125"/>
    <w:rsid w:val="00A6476C"/>
    <w:rsid w:val="00A64776"/>
    <w:rsid w:val="00A65226"/>
    <w:rsid w:val="00A65E6F"/>
    <w:rsid w:val="00A66262"/>
    <w:rsid w:val="00A677D7"/>
    <w:rsid w:val="00A677E5"/>
    <w:rsid w:val="00A706BA"/>
    <w:rsid w:val="00A716AF"/>
    <w:rsid w:val="00A71C57"/>
    <w:rsid w:val="00A73291"/>
    <w:rsid w:val="00A74087"/>
    <w:rsid w:val="00A74F56"/>
    <w:rsid w:val="00A76865"/>
    <w:rsid w:val="00A76AF4"/>
    <w:rsid w:val="00A76EEC"/>
    <w:rsid w:val="00A77356"/>
    <w:rsid w:val="00A775F2"/>
    <w:rsid w:val="00A779CE"/>
    <w:rsid w:val="00A77FFC"/>
    <w:rsid w:val="00A80583"/>
    <w:rsid w:val="00A81ABA"/>
    <w:rsid w:val="00A82939"/>
    <w:rsid w:val="00A83B18"/>
    <w:rsid w:val="00A84669"/>
    <w:rsid w:val="00A8614D"/>
    <w:rsid w:val="00A90815"/>
    <w:rsid w:val="00A911C9"/>
    <w:rsid w:val="00A914B8"/>
    <w:rsid w:val="00A9172A"/>
    <w:rsid w:val="00A92C3A"/>
    <w:rsid w:val="00A92E7C"/>
    <w:rsid w:val="00A933A5"/>
    <w:rsid w:val="00A93860"/>
    <w:rsid w:val="00A95682"/>
    <w:rsid w:val="00A9664F"/>
    <w:rsid w:val="00A967E9"/>
    <w:rsid w:val="00A977B8"/>
    <w:rsid w:val="00AA01C1"/>
    <w:rsid w:val="00AA01F3"/>
    <w:rsid w:val="00AA0413"/>
    <w:rsid w:val="00AA0547"/>
    <w:rsid w:val="00AA0EA1"/>
    <w:rsid w:val="00AA1246"/>
    <w:rsid w:val="00AA34E4"/>
    <w:rsid w:val="00AA3F4F"/>
    <w:rsid w:val="00AA4AC1"/>
    <w:rsid w:val="00AA54AB"/>
    <w:rsid w:val="00AA5806"/>
    <w:rsid w:val="00AA623D"/>
    <w:rsid w:val="00AA65F1"/>
    <w:rsid w:val="00AA6C9A"/>
    <w:rsid w:val="00AA6EF4"/>
    <w:rsid w:val="00AA75D3"/>
    <w:rsid w:val="00AB0538"/>
    <w:rsid w:val="00AB083B"/>
    <w:rsid w:val="00AB17DB"/>
    <w:rsid w:val="00AB213C"/>
    <w:rsid w:val="00AB2218"/>
    <w:rsid w:val="00AB2F23"/>
    <w:rsid w:val="00AB31F9"/>
    <w:rsid w:val="00AB3282"/>
    <w:rsid w:val="00AB53EF"/>
    <w:rsid w:val="00AB555D"/>
    <w:rsid w:val="00AB59C1"/>
    <w:rsid w:val="00AB6442"/>
    <w:rsid w:val="00AB7CB7"/>
    <w:rsid w:val="00AC18C5"/>
    <w:rsid w:val="00AC1CD4"/>
    <w:rsid w:val="00AC1DFB"/>
    <w:rsid w:val="00AC1EBC"/>
    <w:rsid w:val="00AC2235"/>
    <w:rsid w:val="00AC2F59"/>
    <w:rsid w:val="00AC3653"/>
    <w:rsid w:val="00AC3D18"/>
    <w:rsid w:val="00AC4137"/>
    <w:rsid w:val="00AC43A0"/>
    <w:rsid w:val="00AC46E7"/>
    <w:rsid w:val="00AC49BE"/>
    <w:rsid w:val="00AC552A"/>
    <w:rsid w:val="00AC6FBF"/>
    <w:rsid w:val="00AC77C8"/>
    <w:rsid w:val="00AC7A24"/>
    <w:rsid w:val="00AD002C"/>
    <w:rsid w:val="00AD0A02"/>
    <w:rsid w:val="00AD0E0B"/>
    <w:rsid w:val="00AD18A1"/>
    <w:rsid w:val="00AD192C"/>
    <w:rsid w:val="00AD2349"/>
    <w:rsid w:val="00AD48DD"/>
    <w:rsid w:val="00AD4B8F"/>
    <w:rsid w:val="00AD6469"/>
    <w:rsid w:val="00AD64A7"/>
    <w:rsid w:val="00AD6519"/>
    <w:rsid w:val="00AD6AC7"/>
    <w:rsid w:val="00AD6E75"/>
    <w:rsid w:val="00AD73C3"/>
    <w:rsid w:val="00AD7628"/>
    <w:rsid w:val="00AD7A35"/>
    <w:rsid w:val="00AE08E8"/>
    <w:rsid w:val="00AE0C33"/>
    <w:rsid w:val="00AE2ADB"/>
    <w:rsid w:val="00AE3795"/>
    <w:rsid w:val="00AE4A26"/>
    <w:rsid w:val="00AE4B27"/>
    <w:rsid w:val="00AE4BBE"/>
    <w:rsid w:val="00AE5B81"/>
    <w:rsid w:val="00AE5F69"/>
    <w:rsid w:val="00AE5FC2"/>
    <w:rsid w:val="00AE60C2"/>
    <w:rsid w:val="00AE7067"/>
    <w:rsid w:val="00AE72E3"/>
    <w:rsid w:val="00AE7BC1"/>
    <w:rsid w:val="00AF09FA"/>
    <w:rsid w:val="00AF1041"/>
    <w:rsid w:val="00AF1E60"/>
    <w:rsid w:val="00AF1FA0"/>
    <w:rsid w:val="00AF2B90"/>
    <w:rsid w:val="00AF2CB0"/>
    <w:rsid w:val="00AF2F95"/>
    <w:rsid w:val="00AF3E3C"/>
    <w:rsid w:val="00AF42D6"/>
    <w:rsid w:val="00AF4754"/>
    <w:rsid w:val="00AF49F1"/>
    <w:rsid w:val="00AF4EF6"/>
    <w:rsid w:val="00AF5B4A"/>
    <w:rsid w:val="00AF5C99"/>
    <w:rsid w:val="00AF5D81"/>
    <w:rsid w:val="00AF673D"/>
    <w:rsid w:val="00AF6A80"/>
    <w:rsid w:val="00AF6D94"/>
    <w:rsid w:val="00AF702B"/>
    <w:rsid w:val="00AF79D2"/>
    <w:rsid w:val="00B006C4"/>
    <w:rsid w:val="00B01232"/>
    <w:rsid w:val="00B020F0"/>
    <w:rsid w:val="00B02864"/>
    <w:rsid w:val="00B030A4"/>
    <w:rsid w:val="00B05488"/>
    <w:rsid w:val="00B055EA"/>
    <w:rsid w:val="00B05AF5"/>
    <w:rsid w:val="00B063EB"/>
    <w:rsid w:val="00B06BC2"/>
    <w:rsid w:val="00B07F09"/>
    <w:rsid w:val="00B10091"/>
    <w:rsid w:val="00B10725"/>
    <w:rsid w:val="00B116CC"/>
    <w:rsid w:val="00B12084"/>
    <w:rsid w:val="00B12C27"/>
    <w:rsid w:val="00B12F9B"/>
    <w:rsid w:val="00B13768"/>
    <w:rsid w:val="00B1390B"/>
    <w:rsid w:val="00B139D3"/>
    <w:rsid w:val="00B13CE5"/>
    <w:rsid w:val="00B14761"/>
    <w:rsid w:val="00B14DD6"/>
    <w:rsid w:val="00B14FE8"/>
    <w:rsid w:val="00B15853"/>
    <w:rsid w:val="00B175BF"/>
    <w:rsid w:val="00B177D5"/>
    <w:rsid w:val="00B2101A"/>
    <w:rsid w:val="00B21811"/>
    <w:rsid w:val="00B226B9"/>
    <w:rsid w:val="00B22AFA"/>
    <w:rsid w:val="00B22F01"/>
    <w:rsid w:val="00B23080"/>
    <w:rsid w:val="00B2310D"/>
    <w:rsid w:val="00B231A7"/>
    <w:rsid w:val="00B250A6"/>
    <w:rsid w:val="00B272F2"/>
    <w:rsid w:val="00B2752B"/>
    <w:rsid w:val="00B30F20"/>
    <w:rsid w:val="00B3160B"/>
    <w:rsid w:val="00B31CFB"/>
    <w:rsid w:val="00B32F60"/>
    <w:rsid w:val="00B34D49"/>
    <w:rsid w:val="00B34F4A"/>
    <w:rsid w:val="00B3599F"/>
    <w:rsid w:val="00B35B6B"/>
    <w:rsid w:val="00B35D40"/>
    <w:rsid w:val="00B368AC"/>
    <w:rsid w:val="00B37661"/>
    <w:rsid w:val="00B401DC"/>
    <w:rsid w:val="00B40792"/>
    <w:rsid w:val="00B40DE7"/>
    <w:rsid w:val="00B41676"/>
    <w:rsid w:val="00B41FDB"/>
    <w:rsid w:val="00B42753"/>
    <w:rsid w:val="00B42758"/>
    <w:rsid w:val="00B43C43"/>
    <w:rsid w:val="00B446AB"/>
    <w:rsid w:val="00B458F7"/>
    <w:rsid w:val="00B46070"/>
    <w:rsid w:val="00B46712"/>
    <w:rsid w:val="00B46CBD"/>
    <w:rsid w:val="00B47995"/>
    <w:rsid w:val="00B50139"/>
    <w:rsid w:val="00B5057E"/>
    <w:rsid w:val="00B50793"/>
    <w:rsid w:val="00B50D3F"/>
    <w:rsid w:val="00B5126B"/>
    <w:rsid w:val="00B51804"/>
    <w:rsid w:val="00B52040"/>
    <w:rsid w:val="00B526AE"/>
    <w:rsid w:val="00B528E3"/>
    <w:rsid w:val="00B529ED"/>
    <w:rsid w:val="00B52BF9"/>
    <w:rsid w:val="00B54582"/>
    <w:rsid w:val="00B548C4"/>
    <w:rsid w:val="00B54E85"/>
    <w:rsid w:val="00B55A73"/>
    <w:rsid w:val="00B565E5"/>
    <w:rsid w:val="00B56C53"/>
    <w:rsid w:val="00B56E63"/>
    <w:rsid w:val="00B601FE"/>
    <w:rsid w:val="00B619D4"/>
    <w:rsid w:val="00B6212E"/>
    <w:rsid w:val="00B62168"/>
    <w:rsid w:val="00B626E1"/>
    <w:rsid w:val="00B628A5"/>
    <w:rsid w:val="00B62AD0"/>
    <w:rsid w:val="00B63BF2"/>
    <w:rsid w:val="00B641BE"/>
    <w:rsid w:val="00B65135"/>
    <w:rsid w:val="00B652FD"/>
    <w:rsid w:val="00B664D2"/>
    <w:rsid w:val="00B67415"/>
    <w:rsid w:val="00B67C55"/>
    <w:rsid w:val="00B67DE0"/>
    <w:rsid w:val="00B70EA5"/>
    <w:rsid w:val="00B712CB"/>
    <w:rsid w:val="00B71DD1"/>
    <w:rsid w:val="00B72039"/>
    <w:rsid w:val="00B72511"/>
    <w:rsid w:val="00B727C6"/>
    <w:rsid w:val="00B73ABB"/>
    <w:rsid w:val="00B74461"/>
    <w:rsid w:val="00B758CA"/>
    <w:rsid w:val="00B763AA"/>
    <w:rsid w:val="00B76629"/>
    <w:rsid w:val="00B776B9"/>
    <w:rsid w:val="00B80285"/>
    <w:rsid w:val="00B80333"/>
    <w:rsid w:val="00B80CB1"/>
    <w:rsid w:val="00B8178F"/>
    <w:rsid w:val="00B82E65"/>
    <w:rsid w:val="00B858F0"/>
    <w:rsid w:val="00B86CAE"/>
    <w:rsid w:val="00B86D81"/>
    <w:rsid w:val="00B8722C"/>
    <w:rsid w:val="00B8759A"/>
    <w:rsid w:val="00B87E87"/>
    <w:rsid w:val="00B914EB"/>
    <w:rsid w:val="00B915AE"/>
    <w:rsid w:val="00B9208F"/>
    <w:rsid w:val="00B92C7D"/>
    <w:rsid w:val="00B92FF7"/>
    <w:rsid w:val="00B93946"/>
    <w:rsid w:val="00B93E27"/>
    <w:rsid w:val="00B948BC"/>
    <w:rsid w:val="00B9518F"/>
    <w:rsid w:val="00B956A8"/>
    <w:rsid w:val="00B96CFC"/>
    <w:rsid w:val="00B96FE0"/>
    <w:rsid w:val="00B976E2"/>
    <w:rsid w:val="00B97946"/>
    <w:rsid w:val="00BA2200"/>
    <w:rsid w:val="00BA2489"/>
    <w:rsid w:val="00BA2DF9"/>
    <w:rsid w:val="00BA3D23"/>
    <w:rsid w:val="00BA4A81"/>
    <w:rsid w:val="00BA58D7"/>
    <w:rsid w:val="00BA5AC0"/>
    <w:rsid w:val="00BA6562"/>
    <w:rsid w:val="00BA6E35"/>
    <w:rsid w:val="00BA7967"/>
    <w:rsid w:val="00BA7D36"/>
    <w:rsid w:val="00BB023F"/>
    <w:rsid w:val="00BB1A22"/>
    <w:rsid w:val="00BB1C7D"/>
    <w:rsid w:val="00BB1E0B"/>
    <w:rsid w:val="00BB313A"/>
    <w:rsid w:val="00BB4B92"/>
    <w:rsid w:val="00BB4C7B"/>
    <w:rsid w:val="00BB53AF"/>
    <w:rsid w:val="00BB55A4"/>
    <w:rsid w:val="00BB5FAD"/>
    <w:rsid w:val="00BB6661"/>
    <w:rsid w:val="00BB685C"/>
    <w:rsid w:val="00BB6943"/>
    <w:rsid w:val="00BC004D"/>
    <w:rsid w:val="00BC1886"/>
    <w:rsid w:val="00BC1F5B"/>
    <w:rsid w:val="00BC26F3"/>
    <w:rsid w:val="00BC2D32"/>
    <w:rsid w:val="00BC3D22"/>
    <w:rsid w:val="00BC492D"/>
    <w:rsid w:val="00BC5185"/>
    <w:rsid w:val="00BC55A7"/>
    <w:rsid w:val="00BC596E"/>
    <w:rsid w:val="00BC59A3"/>
    <w:rsid w:val="00BC5EE5"/>
    <w:rsid w:val="00BC65F9"/>
    <w:rsid w:val="00BC7E59"/>
    <w:rsid w:val="00BD1D07"/>
    <w:rsid w:val="00BD2174"/>
    <w:rsid w:val="00BD21FF"/>
    <w:rsid w:val="00BD2392"/>
    <w:rsid w:val="00BD397A"/>
    <w:rsid w:val="00BD39A8"/>
    <w:rsid w:val="00BD3F4C"/>
    <w:rsid w:val="00BD42F9"/>
    <w:rsid w:val="00BD43F7"/>
    <w:rsid w:val="00BD4C5C"/>
    <w:rsid w:val="00BD4EEF"/>
    <w:rsid w:val="00BD7B1C"/>
    <w:rsid w:val="00BE03FC"/>
    <w:rsid w:val="00BE0C77"/>
    <w:rsid w:val="00BE1084"/>
    <w:rsid w:val="00BE1A5F"/>
    <w:rsid w:val="00BE21D0"/>
    <w:rsid w:val="00BE2422"/>
    <w:rsid w:val="00BE2873"/>
    <w:rsid w:val="00BE2B57"/>
    <w:rsid w:val="00BE2D16"/>
    <w:rsid w:val="00BE39A5"/>
    <w:rsid w:val="00BE3BF0"/>
    <w:rsid w:val="00BE5374"/>
    <w:rsid w:val="00BE63FD"/>
    <w:rsid w:val="00BE730D"/>
    <w:rsid w:val="00BF1164"/>
    <w:rsid w:val="00BF1FA4"/>
    <w:rsid w:val="00BF2B7A"/>
    <w:rsid w:val="00BF38A8"/>
    <w:rsid w:val="00BF4113"/>
    <w:rsid w:val="00BF438B"/>
    <w:rsid w:val="00BF4D57"/>
    <w:rsid w:val="00BF5AB3"/>
    <w:rsid w:val="00BF6B89"/>
    <w:rsid w:val="00C003D6"/>
    <w:rsid w:val="00C003D9"/>
    <w:rsid w:val="00C0074E"/>
    <w:rsid w:val="00C00EC7"/>
    <w:rsid w:val="00C01230"/>
    <w:rsid w:val="00C01376"/>
    <w:rsid w:val="00C035F4"/>
    <w:rsid w:val="00C03695"/>
    <w:rsid w:val="00C043F0"/>
    <w:rsid w:val="00C05008"/>
    <w:rsid w:val="00C05470"/>
    <w:rsid w:val="00C05E82"/>
    <w:rsid w:val="00C06E0E"/>
    <w:rsid w:val="00C07302"/>
    <w:rsid w:val="00C07AAE"/>
    <w:rsid w:val="00C111C5"/>
    <w:rsid w:val="00C116F8"/>
    <w:rsid w:val="00C117A2"/>
    <w:rsid w:val="00C11A1A"/>
    <w:rsid w:val="00C11E86"/>
    <w:rsid w:val="00C12A85"/>
    <w:rsid w:val="00C12CD3"/>
    <w:rsid w:val="00C13888"/>
    <w:rsid w:val="00C1483F"/>
    <w:rsid w:val="00C176B0"/>
    <w:rsid w:val="00C17B2D"/>
    <w:rsid w:val="00C17C20"/>
    <w:rsid w:val="00C17D52"/>
    <w:rsid w:val="00C210E4"/>
    <w:rsid w:val="00C21617"/>
    <w:rsid w:val="00C218AB"/>
    <w:rsid w:val="00C22554"/>
    <w:rsid w:val="00C22715"/>
    <w:rsid w:val="00C227EF"/>
    <w:rsid w:val="00C23912"/>
    <w:rsid w:val="00C24325"/>
    <w:rsid w:val="00C2455D"/>
    <w:rsid w:val="00C249F9"/>
    <w:rsid w:val="00C25087"/>
    <w:rsid w:val="00C25417"/>
    <w:rsid w:val="00C2590C"/>
    <w:rsid w:val="00C26272"/>
    <w:rsid w:val="00C26589"/>
    <w:rsid w:val="00C27857"/>
    <w:rsid w:val="00C31659"/>
    <w:rsid w:val="00C316C4"/>
    <w:rsid w:val="00C31B57"/>
    <w:rsid w:val="00C31BC8"/>
    <w:rsid w:val="00C32A1E"/>
    <w:rsid w:val="00C32AB6"/>
    <w:rsid w:val="00C33604"/>
    <w:rsid w:val="00C336A8"/>
    <w:rsid w:val="00C33FBC"/>
    <w:rsid w:val="00C347A2"/>
    <w:rsid w:val="00C35166"/>
    <w:rsid w:val="00C35573"/>
    <w:rsid w:val="00C35ECB"/>
    <w:rsid w:val="00C36341"/>
    <w:rsid w:val="00C368B0"/>
    <w:rsid w:val="00C368CC"/>
    <w:rsid w:val="00C36C0B"/>
    <w:rsid w:val="00C37282"/>
    <w:rsid w:val="00C373E5"/>
    <w:rsid w:val="00C37754"/>
    <w:rsid w:val="00C377BA"/>
    <w:rsid w:val="00C37CB5"/>
    <w:rsid w:val="00C37E18"/>
    <w:rsid w:val="00C37F6B"/>
    <w:rsid w:val="00C40968"/>
    <w:rsid w:val="00C41D30"/>
    <w:rsid w:val="00C42EA3"/>
    <w:rsid w:val="00C42FB9"/>
    <w:rsid w:val="00C43273"/>
    <w:rsid w:val="00C448B9"/>
    <w:rsid w:val="00C450A1"/>
    <w:rsid w:val="00C45135"/>
    <w:rsid w:val="00C452F1"/>
    <w:rsid w:val="00C45563"/>
    <w:rsid w:val="00C45C9A"/>
    <w:rsid w:val="00C460A3"/>
    <w:rsid w:val="00C508D2"/>
    <w:rsid w:val="00C50E3B"/>
    <w:rsid w:val="00C515E5"/>
    <w:rsid w:val="00C516BC"/>
    <w:rsid w:val="00C518B4"/>
    <w:rsid w:val="00C51A75"/>
    <w:rsid w:val="00C520E7"/>
    <w:rsid w:val="00C53F07"/>
    <w:rsid w:val="00C5457E"/>
    <w:rsid w:val="00C55DCA"/>
    <w:rsid w:val="00C56505"/>
    <w:rsid w:val="00C57A69"/>
    <w:rsid w:val="00C57CA1"/>
    <w:rsid w:val="00C60214"/>
    <w:rsid w:val="00C6098D"/>
    <w:rsid w:val="00C615A2"/>
    <w:rsid w:val="00C61D1A"/>
    <w:rsid w:val="00C61F16"/>
    <w:rsid w:val="00C6343B"/>
    <w:rsid w:val="00C63F8E"/>
    <w:rsid w:val="00C64290"/>
    <w:rsid w:val="00C643A6"/>
    <w:rsid w:val="00C645C8"/>
    <w:rsid w:val="00C65A84"/>
    <w:rsid w:val="00C66701"/>
    <w:rsid w:val="00C668B3"/>
    <w:rsid w:val="00C67820"/>
    <w:rsid w:val="00C67B28"/>
    <w:rsid w:val="00C67C08"/>
    <w:rsid w:val="00C70005"/>
    <w:rsid w:val="00C70502"/>
    <w:rsid w:val="00C708C2"/>
    <w:rsid w:val="00C71072"/>
    <w:rsid w:val="00C7128D"/>
    <w:rsid w:val="00C71543"/>
    <w:rsid w:val="00C71E49"/>
    <w:rsid w:val="00C722E1"/>
    <w:rsid w:val="00C722F7"/>
    <w:rsid w:val="00C72791"/>
    <w:rsid w:val="00C728E5"/>
    <w:rsid w:val="00C73695"/>
    <w:rsid w:val="00C7448D"/>
    <w:rsid w:val="00C74B54"/>
    <w:rsid w:val="00C75AA7"/>
    <w:rsid w:val="00C75C07"/>
    <w:rsid w:val="00C76035"/>
    <w:rsid w:val="00C7681D"/>
    <w:rsid w:val="00C80888"/>
    <w:rsid w:val="00C814D2"/>
    <w:rsid w:val="00C816EF"/>
    <w:rsid w:val="00C8349A"/>
    <w:rsid w:val="00C84553"/>
    <w:rsid w:val="00C85534"/>
    <w:rsid w:val="00C859C5"/>
    <w:rsid w:val="00C86214"/>
    <w:rsid w:val="00C86367"/>
    <w:rsid w:val="00C864D7"/>
    <w:rsid w:val="00C90055"/>
    <w:rsid w:val="00C904B0"/>
    <w:rsid w:val="00C90AD9"/>
    <w:rsid w:val="00C90F97"/>
    <w:rsid w:val="00C9149E"/>
    <w:rsid w:val="00C914E8"/>
    <w:rsid w:val="00C916F8"/>
    <w:rsid w:val="00C91701"/>
    <w:rsid w:val="00C91FDA"/>
    <w:rsid w:val="00C93360"/>
    <w:rsid w:val="00C93D72"/>
    <w:rsid w:val="00C94710"/>
    <w:rsid w:val="00C94C09"/>
    <w:rsid w:val="00C94E1F"/>
    <w:rsid w:val="00C951BD"/>
    <w:rsid w:val="00C954F9"/>
    <w:rsid w:val="00C95ADA"/>
    <w:rsid w:val="00C96FEF"/>
    <w:rsid w:val="00C97025"/>
    <w:rsid w:val="00C9714E"/>
    <w:rsid w:val="00C97E99"/>
    <w:rsid w:val="00C97FED"/>
    <w:rsid w:val="00CA02A3"/>
    <w:rsid w:val="00CA063B"/>
    <w:rsid w:val="00CA0A5B"/>
    <w:rsid w:val="00CA0AB3"/>
    <w:rsid w:val="00CA10DE"/>
    <w:rsid w:val="00CA23C2"/>
    <w:rsid w:val="00CA24AA"/>
    <w:rsid w:val="00CA2C1C"/>
    <w:rsid w:val="00CA2DDD"/>
    <w:rsid w:val="00CA30D4"/>
    <w:rsid w:val="00CA33E5"/>
    <w:rsid w:val="00CA3431"/>
    <w:rsid w:val="00CA3778"/>
    <w:rsid w:val="00CA3E6C"/>
    <w:rsid w:val="00CA4402"/>
    <w:rsid w:val="00CA498F"/>
    <w:rsid w:val="00CA5A92"/>
    <w:rsid w:val="00CA5E19"/>
    <w:rsid w:val="00CA5FC0"/>
    <w:rsid w:val="00CA6C1D"/>
    <w:rsid w:val="00CA6CAF"/>
    <w:rsid w:val="00CA730C"/>
    <w:rsid w:val="00CA739D"/>
    <w:rsid w:val="00CA7A5D"/>
    <w:rsid w:val="00CB01AF"/>
    <w:rsid w:val="00CB0452"/>
    <w:rsid w:val="00CB0CE1"/>
    <w:rsid w:val="00CB1125"/>
    <w:rsid w:val="00CB1BDA"/>
    <w:rsid w:val="00CB1C71"/>
    <w:rsid w:val="00CB20C5"/>
    <w:rsid w:val="00CB2497"/>
    <w:rsid w:val="00CB25FE"/>
    <w:rsid w:val="00CB3B3C"/>
    <w:rsid w:val="00CB4A24"/>
    <w:rsid w:val="00CB4C6B"/>
    <w:rsid w:val="00CB60D8"/>
    <w:rsid w:val="00CB61E5"/>
    <w:rsid w:val="00CB6463"/>
    <w:rsid w:val="00CB69E7"/>
    <w:rsid w:val="00CB78FA"/>
    <w:rsid w:val="00CC071E"/>
    <w:rsid w:val="00CC0A6A"/>
    <w:rsid w:val="00CC125C"/>
    <w:rsid w:val="00CC1A72"/>
    <w:rsid w:val="00CC20C4"/>
    <w:rsid w:val="00CC28E8"/>
    <w:rsid w:val="00CC2BE8"/>
    <w:rsid w:val="00CC2F19"/>
    <w:rsid w:val="00CC310C"/>
    <w:rsid w:val="00CC359A"/>
    <w:rsid w:val="00CC3845"/>
    <w:rsid w:val="00CC395D"/>
    <w:rsid w:val="00CC3B4B"/>
    <w:rsid w:val="00CC4222"/>
    <w:rsid w:val="00CC4AD5"/>
    <w:rsid w:val="00CC525C"/>
    <w:rsid w:val="00CC5486"/>
    <w:rsid w:val="00CC57D8"/>
    <w:rsid w:val="00CC5AA6"/>
    <w:rsid w:val="00CC5BD8"/>
    <w:rsid w:val="00CC655B"/>
    <w:rsid w:val="00CC7207"/>
    <w:rsid w:val="00CC7377"/>
    <w:rsid w:val="00CC788B"/>
    <w:rsid w:val="00CC7B46"/>
    <w:rsid w:val="00CD01C5"/>
    <w:rsid w:val="00CD029C"/>
    <w:rsid w:val="00CD0621"/>
    <w:rsid w:val="00CD0669"/>
    <w:rsid w:val="00CD07C2"/>
    <w:rsid w:val="00CD13FF"/>
    <w:rsid w:val="00CD15AE"/>
    <w:rsid w:val="00CD16AC"/>
    <w:rsid w:val="00CD1E54"/>
    <w:rsid w:val="00CD1FA2"/>
    <w:rsid w:val="00CD2B79"/>
    <w:rsid w:val="00CD2B99"/>
    <w:rsid w:val="00CD3B3A"/>
    <w:rsid w:val="00CD3F96"/>
    <w:rsid w:val="00CD471B"/>
    <w:rsid w:val="00CD4767"/>
    <w:rsid w:val="00CD4AAB"/>
    <w:rsid w:val="00CD4B69"/>
    <w:rsid w:val="00CD52D4"/>
    <w:rsid w:val="00CD55B9"/>
    <w:rsid w:val="00CD578A"/>
    <w:rsid w:val="00CD661C"/>
    <w:rsid w:val="00CD6A6E"/>
    <w:rsid w:val="00CD6BF5"/>
    <w:rsid w:val="00CD6E6C"/>
    <w:rsid w:val="00CD6FED"/>
    <w:rsid w:val="00CD712A"/>
    <w:rsid w:val="00CD7C9A"/>
    <w:rsid w:val="00CE088E"/>
    <w:rsid w:val="00CE0D81"/>
    <w:rsid w:val="00CE0FD7"/>
    <w:rsid w:val="00CE143C"/>
    <w:rsid w:val="00CE3AC7"/>
    <w:rsid w:val="00CE476F"/>
    <w:rsid w:val="00CE53C7"/>
    <w:rsid w:val="00CE55AE"/>
    <w:rsid w:val="00CE5C27"/>
    <w:rsid w:val="00CE65D9"/>
    <w:rsid w:val="00CE65FC"/>
    <w:rsid w:val="00CE7253"/>
    <w:rsid w:val="00CE76BE"/>
    <w:rsid w:val="00CE7C66"/>
    <w:rsid w:val="00CF079F"/>
    <w:rsid w:val="00CF0EAA"/>
    <w:rsid w:val="00CF1DF5"/>
    <w:rsid w:val="00CF22E4"/>
    <w:rsid w:val="00CF2D06"/>
    <w:rsid w:val="00CF2D65"/>
    <w:rsid w:val="00CF3353"/>
    <w:rsid w:val="00CF35AB"/>
    <w:rsid w:val="00CF3671"/>
    <w:rsid w:val="00CF3C89"/>
    <w:rsid w:val="00CF4311"/>
    <w:rsid w:val="00CF4821"/>
    <w:rsid w:val="00CF4923"/>
    <w:rsid w:val="00CF4F0C"/>
    <w:rsid w:val="00CF529D"/>
    <w:rsid w:val="00CF7882"/>
    <w:rsid w:val="00CF7CF9"/>
    <w:rsid w:val="00D00166"/>
    <w:rsid w:val="00D00878"/>
    <w:rsid w:val="00D00A95"/>
    <w:rsid w:val="00D0185E"/>
    <w:rsid w:val="00D01BD6"/>
    <w:rsid w:val="00D0212B"/>
    <w:rsid w:val="00D022F3"/>
    <w:rsid w:val="00D023AC"/>
    <w:rsid w:val="00D03AF1"/>
    <w:rsid w:val="00D05050"/>
    <w:rsid w:val="00D052C0"/>
    <w:rsid w:val="00D05F88"/>
    <w:rsid w:val="00D0663F"/>
    <w:rsid w:val="00D07B18"/>
    <w:rsid w:val="00D07FAE"/>
    <w:rsid w:val="00D1058A"/>
    <w:rsid w:val="00D107BC"/>
    <w:rsid w:val="00D110C6"/>
    <w:rsid w:val="00D1185C"/>
    <w:rsid w:val="00D11B18"/>
    <w:rsid w:val="00D11D86"/>
    <w:rsid w:val="00D124DD"/>
    <w:rsid w:val="00D13645"/>
    <w:rsid w:val="00D137C3"/>
    <w:rsid w:val="00D14479"/>
    <w:rsid w:val="00D145ED"/>
    <w:rsid w:val="00D14DC7"/>
    <w:rsid w:val="00D15326"/>
    <w:rsid w:val="00D15360"/>
    <w:rsid w:val="00D15F4E"/>
    <w:rsid w:val="00D16620"/>
    <w:rsid w:val="00D17984"/>
    <w:rsid w:val="00D17E2E"/>
    <w:rsid w:val="00D20B16"/>
    <w:rsid w:val="00D20DD2"/>
    <w:rsid w:val="00D222F8"/>
    <w:rsid w:val="00D22690"/>
    <w:rsid w:val="00D22D31"/>
    <w:rsid w:val="00D23136"/>
    <w:rsid w:val="00D23158"/>
    <w:rsid w:val="00D231CA"/>
    <w:rsid w:val="00D235DF"/>
    <w:rsid w:val="00D23656"/>
    <w:rsid w:val="00D23EB2"/>
    <w:rsid w:val="00D24188"/>
    <w:rsid w:val="00D25715"/>
    <w:rsid w:val="00D25E04"/>
    <w:rsid w:val="00D2631C"/>
    <w:rsid w:val="00D26957"/>
    <w:rsid w:val="00D26A7D"/>
    <w:rsid w:val="00D26F84"/>
    <w:rsid w:val="00D2790E"/>
    <w:rsid w:val="00D27BBC"/>
    <w:rsid w:val="00D319DD"/>
    <w:rsid w:val="00D323F4"/>
    <w:rsid w:val="00D3513D"/>
    <w:rsid w:val="00D35695"/>
    <w:rsid w:val="00D35E97"/>
    <w:rsid w:val="00D36A2A"/>
    <w:rsid w:val="00D403DE"/>
    <w:rsid w:val="00D4057E"/>
    <w:rsid w:val="00D4068D"/>
    <w:rsid w:val="00D406AC"/>
    <w:rsid w:val="00D40862"/>
    <w:rsid w:val="00D4166E"/>
    <w:rsid w:val="00D41836"/>
    <w:rsid w:val="00D42369"/>
    <w:rsid w:val="00D43087"/>
    <w:rsid w:val="00D453C8"/>
    <w:rsid w:val="00D4566A"/>
    <w:rsid w:val="00D45A04"/>
    <w:rsid w:val="00D45A8B"/>
    <w:rsid w:val="00D45EF3"/>
    <w:rsid w:val="00D46403"/>
    <w:rsid w:val="00D46D51"/>
    <w:rsid w:val="00D46DCD"/>
    <w:rsid w:val="00D51621"/>
    <w:rsid w:val="00D51E16"/>
    <w:rsid w:val="00D5241C"/>
    <w:rsid w:val="00D52C9A"/>
    <w:rsid w:val="00D5313D"/>
    <w:rsid w:val="00D536C7"/>
    <w:rsid w:val="00D538B1"/>
    <w:rsid w:val="00D54CF9"/>
    <w:rsid w:val="00D5553A"/>
    <w:rsid w:val="00D55B11"/>
    <w:rsid w:val="00D56BFF"/>
    <w:rsid w:val="00D573F3"/>
    <w:rsid w:val="00D57C0F"/>
    <w:rsid w:val="00D608B3"/>
    <w:rsid w:val="00D60D1D"/>
    <w:rsid w:val="00D610D2"/>
    <w:rsid w:val="00D61A0B"/>
    <w:rsid w:val="00D62704"/>
    <w:rsid w:val="00D63771"/>
    <w:rsid w:val="00D65019"/>
    <w:rsid w:val="00D65361"/>
    <w:rsid w:val="00D657F8"/>
    <w:rsid w:val="00D665BE"/>
    <w:rsid w:val="00D67C08"/>
    <w:rsid w:val="00D67E5F"/>
    <w:rsid w:val="00D7071F"/>
    <w:rsid w:val="00D7097D"/>
    <w:rsid w:val="00D711C4"/>
    <w:rsid w:val="00D7279C"/>
    <w:rsid w:val="00D733D7"/>
    <w:rsid w:val="00D73B84"/>
    <w:rsid w:val="00D74247"/>
    <w:rsid w:val="00D75108"/>
    <w:rsid w:val="00D76243"/>
    <w:rsid w:val="00D76952"/>
    <w:rsid w:val="00D769FA"/>
    <w:rsid w:val="00D77175"/>
    <w:rsid w:val="00D77943"/>
    <w:rsid w:val="00D80190"/>
    <w:rsid w:val="00D801C4"/>
    <w:rsid w:val="00D80572"/>
    <w:rsid w:val="00D81664"/>
    <w:rsid w:val="00D8187F"/>
    <w:rsid w:val="00D824B0"/>
    <w:rsid w:val="00D829E6"/>
    <w:rsid w:val="00D83233"/>
    <w:rsid w:val="00D8428A"/>
    <w:rsid w:val="00D846B0"/>
    <w:rsid w:val="00D84B53"/>
    <w:rsid w:val="00D85630"/>
    <w:rsid w:val="00D85A0E"/>
    <w:rsid w:val="00D86043"/>
    <w:rsid w:val="00D86737"/>
    <w:rsid w:val="00D86BCC"/>
    <w:rsid w:val="00D86CC0"/>
    <w:rsid w:val="00D9080E"/>
    <w:rsid w:val="00D914AA"/>
    <w:rsid w:val="00D919C0"/>
    <w:rsid w:val="00D9250E"/>
    <w:rsid w:val="00D93E54"/>
    <w:rsid w:val="00D9439B"/>
    <w:rsid w:val="00D9460D"/>
    <w:rsid w:val="00D960EC"/>
    <w:rsid w:val="00D9659A"/>
    <w:rsid w:val="00D96E67"/>
    <w:rsid w:val="00D978C3"/>
    <w:rsid w:val="00D97F82"/>
    <w:rsid w:val="00DA021E"/>
    <w:rsid w:val="00DA0D80"/>
    <w:rsid w:val="00DA0F3C"/>
    <w:rsid w:val="00DA1284"/>
    <w:rsid w:val="00DA1539"/>
    <w:rsid w:val="00DA16FE"/>
    <w:rsid w:val="00DA2623"/>
    <w:rsid w:val="00DA2776"/>
    <w:rsid w:val="00DA2BBB"/>
    <w:rsid w:val="00DA3844"/>
    <w:rsid w:val="00DA3B79"/>
    <w:rsid w:val="00DA3C59"/>
    <w:rsid w:val="00DA43C9"/>
    <w:rsid w:val="00DA4E1E"/>
    <w:rsid w:val="00DA4E98"/>
    <w:rsid w:val="00DA4FCF"/>
    <w:rsid w:val="00DA585B"/>
    <w:rsid w:val="00DA5E12"/>
    <w:rsid w:val="00DA6102"/>
    <w:rsid w:val="00DA6115"/>
    <w:rsid w:val="00DA70FB"/>
    <w:rsid w:val="00DA718B"/>
    <w:rsid w:val="00DA7464"/>
    <w:rsid w:val="00DB072C"/>
    <w:rsid w:val="00DB1361"/>
    <w:rsid w:val="00DB1404"/>
    <w:rsid w:val="00DB1466"/>
    <w:rsid w:val="00DB2558"/>
    <w:rsid w:val="00DB329C"/>
    <w:rsid w:val="00DB37A9"/>
    <w:rsid w:val="00DB3F49"/>
    <w:rsid w:val="00DB4171"/>
    <w:rsid w:val="00DB4255"/>
    <w:rsid w:val="00DB4868"/>
    <w:rsid w:val="00DB57F7"/>
    <w:rsid w:val="00DB585B"/>
    <w:rsid w:val="00DB5D83"/>
    <w:rsid w:val="00DB7409"/>
    <w:rsid w:val="00DB7422"/>
    <w:rsid w:val="00DB75AA"/>
    <w:rsid w:val="00DB78F8"/>
    <w:rsid w:val="00DC0003"/>
    <w:rsid w:val="00DC0602"/>
    <w:rsid w:val="00DC0670"/>
    <w:rsid w:val="00DC080E"/>
    <w:rsid w:val="00DC0A9C"/>
    <w:rsid w:val="00DC15D8"/>
    <w:rsid w:val="00DC1CC1"/>
    <w:rsid w:val="00DC1EA9"/>
    <w:rsid w:val="00DC1F2A"/>
    <w:rsid w:val="00DC37B1"/>
    <w:rsid w:val="00DC3A4E"/>
    <w:rsid w:val="00DC3AD1"/>
    <w:rsid w:val="00DC3F67"/>
    <w:rsid w:val="00DC427B"/>
    <w:rsid w:val="00DC47E5"/>
    <w:rsid w:val="00DC496F"/>
    <w:rsid w:val="00DC547F"/>
    <w:rsid w:val="00DC6C21"/>
    <w:rsid w:val="00DC7183"/>
    <w:rsid w:val="00DC72C2"/>
    <w:rsid w:val="00DD0213"/>
    <w:rsid w:val="00DD11A6"/>
    <w:rsid w:val="00DD1654"/>
    <w:rsid w:val="00DD1C9C"/>
    <w:rsid w:val="00DD1DB1"/>
    <w:rsid w:val="00DD45B5"/>
    <w:rsid w:val="00DD467D"/>
    <w:rsid w:val="00DD49C6"/>
    <w:rsid w:val="00DD52B8"/>
    <w:rsid w:val="00DE014A"/>
    <w:rsid w:val="00DE01B6"/>
    <w:rsid w:val="00DE14C6"/>
    <w:rsid w:val="00DE173B"/>
    <w:rsid w:val="00DE1B61"/>
    <w:rsid w:val="00DE2B7C"/>
    <w:rsid w:val="00DE32E8"/>
    <w:rsid w:val="00DE3BF3"/>
    <w:rsid w:val="00DE3ECD"/>
    <w:rsid w:val="00DE4524"/>
    <w:rsid w:val="00DE52D6"/>
    <w:rsid w:val="00DE5578"/>
    <w:rsid w:val="00DE55B3"/>
    <w:rsid w:val="00DE5A49"/>
    <w:rsid w:val="00DE5FEE"/>
    <w:rsid w:val="00DE6DCC"/>
    <w:rsid w:val="00DE74E6"/>
    <w:rsid w:val="00DE7C63"/>
    <w:rsid w:val="00DF01C8"/>
    <w:rsid w:val="00DF095D"/>
    <w:rsid w:val="00DF0D28"/>
    <w:rsid w:val="00DF0E6C"/>
    <w:rsid w:val="00DF1119"/>
    <w:rsid w:val="00DF1713"/>
    <w:rsid w:val="00DF1D81"/>
    <w:rsid w:val="00DF1E8F"/>
    <w:rsid w:val="00DF4435"/>
    <w:rsid w:val="00DF4741"/>
    <w:rsid w:val="00DF4DD4"/>
    <w:rsid w:val="00DF5127"/>
    <w:rsid w:val="00DF56C6"/>
    <w:rsid w:val="00DF6846"/>
    <w:rsid w:val="00DF7164"/>
    <w:rsid w:val="00E0033D"/>
    <w:rsid w:val="00E021BA"/>
    <w:rsid w:val="00E022CD"/>
    <w:rsid w:val="00E02C3F"/>
    <w:rsid w:val="00E02EB6"/>
    <w:rsid w:val="00E03A3E"/>
    <w:rsid w:val="00E03CB8"/>
    <w:rsid w:val="00E042E9"/>
    <w:rsid w:val="00E044B3"/>
    <w:rsid w:val="00E0485E"/>
    <w:rsid w:val="00E04C13"/>
    <w:rsid w:val="00E064C3"/>
    <w:rsid w:val="00E06C63"/>
    <w:rsid w:val="00E075F6"/>
    <w:rsid w:val="00E076F1"/>
    <w:rsid w:val="00E1174F"/>
    <w:rsid w:val="00E118A0"/>
    <w:rsid w:val="00E1191C"/>
    <w:rsid w:val="00E13AA9"/>
    <w:rsid w:val="00E14535"/>
    <w:rsid w:val="00E15196"/>
    <w:rsid w:val="00E15832"/>
    <w:rsid w:val="00E174A6"/>
    <w:rsid w:val="00E17987"/>
    <w:rsid w:val="00E17DE1"/>
    <w:rsid w:val="00E20BB7"/>
    <w:rsid w:val="00E21AB2"/>
    <w:rsid w:val="00E21B41"/>
    <w:rsid w:val="00E22ED5"/>
    <w:rsid w:val="00E22F25"/>
    <w:rsid w:val="00E22FC4"/>
    <w:rsid w:val="00E234AA"/>
    <w:rsid w:val="00E2420D"/>
    <w:rsid w:val="00E24AA9"/>
    <w:rsid w:val="00E255B0"/>
    <w:rsid w:val="00E26CAA"/>
    <w:rsid w:val="00E27454"/>
    <w:rsid w:val="00E27C4E"/>
    <w:rsid w:val="00E307BF"/>
    <w:rsid w:val="00E30B72"/>
    <w:rsid w:val="00E30C13"/>
    <w:rsid w:val="00E30CF1"/>
    <w:rsid w:val="00E325C5"/>
    <w:rsid w:val="00E3347C"/>
    <w:rsid w:val="00E334F7"/>
    <w:rsid w:val="00E337BC"/>
    <w:rsid w:val="00E343E9"/>
    <w:rsid w:val="00E353F2"/>
    <w:rsid w:val="00E355CE"/>
    <w:rsid w:val="00E35841"/>
    <w:rsid w:val="00E36041"/>
    <w:rsid w:val="00E3607F"/>
    <w:rsid w:val="00E3668C"/>
    <w:rsid w:val="00E37159"/>
    <w:rsid w:val="00E37209"/>
    <w:rsid w:val="00E3774C"/>
    <w:rsid w:val="00E37B6D"/>
    <w:rsid w:val="00E40243"/>
    <w:rsid w:val="00E4294C"/>
    <w:rsid w:val="00E42DCB"/>
    <w:rsid w:val="00E43994"/>
    <w:rsid w:val="00E439DB"/>
    <w:rsid w:val="00E43F3F"/>
    <w:rsid w:val="00E4529E"/>
    <w:rsid w:val="00E459A9"/>
    <w:rsid w:val="00E46C61"/>
    <w:rsid w:val="00E47773"/>
    <w:rsid w:val="00E47C83"/>
    <w:rsid w:val="00E50E87"/>
    <w:rsid w:val="00E50EB3"/>
    <w:rsid w:val="00E510EA"/>
    <w:rsid w:val="00E51974"/>
    <w:rsid w:val="00E519CF"/>
    <w:rsid w:val="00E529B4"/>
    <w:rsid w:val="00E529F1"/>
    <w:rsid w:val="00E53EEC"/>
    <w:rsid w:val="00E546CC"/>
    <w:rsid w:val="00E5519F"/>
    <w:rsid w:val="00E5586B"/>
    <w:rsid w:val="00E55B01"/>
    <w:rsid w:val="00E56438"/>
    <w:rsid w:val="00E56767"/>
    <w:rsid w:val="00E56DC2"/>
    <w:rsid w:val="00E577D9"/>
    <w:rsid w:val="00E57965"/>
    <w:rsid w:val="00E57C5B"/>
    <w:rsid w:val="00E603C9"/>
    <w:rsid w:val="00E6289A"/>
    <w:rsid w:val="00E62ADA"/>
    <w:rsid w:val="00E62C92"/>
    <w:rsid w:val="00E63843"/>
    <w:rsid w:val="00E63923"/>
    <w:rsid w:val="00E64140"/>
    <w:rsid w:val="00E64FB9"/>
    <w:rsid w:val="00E656E2"/>
    <w:rsid w:val="00E6581B"/>
    <w:rsid w:val="00E665ED"/>
    <w:rsid w:val="00E66D34"/>
    <w:rsid w:val="00E6734C"/>
    <w:rsid w:val="00E674DF"/>
    <w:rsid w:val="00E67614"/>
    <w:rsid w:val="00E676B2"/>
    <w:rsid w:val="00E67728"/>
    <w:rsid w:val="00E67839"/>
    <w:rsid w:val="00E70665"/>
    <w:rsid w:val="00E711DD"/>
    <w:rsid w:val="00E71384"/>
    <w:rsid w:val="00E71491"/>
    <w:rsid w:val="00E7243F"/>
    <w:rsid w:val="00E7271F"/>
    <w:rsid w:val="00E72E23"/>
    <w:rsid w:val="00E735E8"/>
    <w:rsid w:val="00E7388B"/>
    <w:rsid w:val="00E73B28"/>
    <w:rsid w:val="00E74853"/>
    <w:rsid w:val="00E75809"/>
    <w:rsid w:val="00E75CA6"/>
    <w:rsid w:val="00E76004"/>
    <w:rsid w:val="00E76369"/>
    <w:rsid w:val="00E769EE"/>
    <w:rsid w:val="00E7746F"/>
    <w:rsid w:val="00E8002C"/>
    <w:rsid w:val="00E807FE"/>
    <w:rsid w:val="00E808B5"/>
    <w:rsid w:val="00E809B4"/>
    <w:rsid w:val="00E81842"/>
    <w:rsid w:val="00E81B61"/>
    <w:rsid w:val="00E82C55"/>
    <w:rsid w:val="00E831D7"/>
    <w:rsid w:val="00E83DC4"/>
    <w:rsid w:val="00E84FA1"/>
    <w:rsid w:val="00E852EB"/>
    <w:rsid w:val="00E85C07"/>
    <w:rsid w:val="00E861A5"/>
    <w:rsid w:val="00E90026"/>
    <w:rsid w:val="00E90174"/>
    <w:rsid w:val="00E90772"/>
    <w:rsid w:val="00E90ADB"/>
    <w:rsid w:val="00E90E27"/>
    <w:rsid w:val="00E910C5"/>
    <w:rsid w:val="00E91C0C"/>
    <w:rsid w:val="00E91CBF"/>
    <w:rsid w:val="00E91DB0"/>
    <w:rsid w:val="00E9205B"/>
    <w:rsid w:val="00E931F8"/>
    <w:rsid w:val="00E942C6"/>
    <w:rsid w:val="00E949C3"/>
    <w:rsid w:val="00E94EBD"/>
    <w:rsid w:val="00E961D7"/>
    <w:rsid w:val="00E963E2"/>
    <w:rsid w:val="00E966F3"/>
    <w:rsid w:val="00E9732A"/>
    <w:rsid w:val="00E97D52"/>
    <w:rsid w:val="00EA073A"/>
    <w:rsid w:val="00EA0D65"/>
    <w:rsid w:val="00EA10D2"/>
    <w:rsid w:val="00EA14E5"/>
    <w:rsid w:val="00EA1EC5"/>
    <w:rsid w:val="00EA238D"/>
    <w:rsid w:val="00EA2A39"/>
    <w:rsid w:val="00EA380A"/>
    <w:rsid w:val="00EA3B4F"/>
    <w:rsid w:val="00EA484D"/>
    <w:rsid w:val="00EA49C6"/>
    <w:rsid w:val="00EA4E2D"/>
    <w:rsid w:val="00EA563D"/>
    <w:rsid w:val="00EA63E9"/>
    <w:rsid w:val="00EA6BD6"/>
    <w:rsid w:val="00EB05D6"/>
    <w:rsid w:val="00EB0A83"/>
    <w:rsid w:val="00EB0C69"/>
    <w:rsid w:val="00EB14ED"/>
    <w:rsid w:val="00EB1CD9"/>
    <w:rsid w:val="00EB20BC"/>
    <w:rsid w:val="00EB244C"/>
    <w:rsid w:val="00EB2B32"/>
    <w:rsid w:val="00EB3859"/>
    <w:rsid w:val="00EB3CC5"/>
    <w:rsid w:val="00EB451D"/>
    <w:rsid w:val="00EB4863"/>
    <w:rsid w:val="00EB5060"/>
    <w:rsid w:val="00EB5180"/>
    <w:rsid w:val="00EB617D"/>
    <w:rsid w:val="00EB6674"/>
    <w:rsid w:val="00EB6756"/>
    <w:rsid w:val="00EB7D09"/>
    <w:rsid w:val="00EC1FA8"/>
    <w:rsid w:val="00EC26C6"/>
    <w:rsid w:val="00EC292F"/>
    <w:rsid w:val="00EC3433"/>
    <w:rsid w:val="00EC38F5"/>
    <w:rsid w:val="00EC3926"/>
    <w:rsid w:val="00EC554A"/>
    <w:rsid w:val="00EC6D8D"/>
    <w:rsid w:val="00EC78E4"/>
    <w:rsid w:val="00ED0473"/>
    <w:rsid w:val="00ED0DA3"/>
    <w:rsid w:val="00ED0F6C"/>
    <w:rsid w:val="00ED0F93"/>
    <w:rsid w:val="00ED1078"/>
    <w:rsid w:val="00ED16A5"/>
    <w:rsid w:val="00ED2A40"/>
    <w:rsid w:val="00ED2F70"/>
    <w:rsid w:val="00ED30BB"/>
    <w:rsid w:val="00ED30FD"/>
    <w:rsid w:val="00ED4177"/>
    <w:rsid w:val="00ED42DD"/>
    <w:rsid w:val="00ED4F5C"/>
    <w:rsid w:val="00ED6226"/>
    <w:rsid w:val="00EE0B76"/>
    <w:rsid w:val="00EE162D"/>
    <w:rsid w:val="00EE166D"/>
    <w:rsid w:val="00EE1C36"/>
    <w:rsid w:val="00EE1D57"/>
    <w:rsid w:val="00EE1E08"/>
    <w:rsid w:val="00EE1EEE"/>
    <w:rsid w:val="00EE1FFE"/>
    <w:rsid w:val="00EE23C7"/>
    <w:rsid w:val="00EE2427"/>
    <w:rsid w:val="00EE27B0"/>
    <w:rsid w:val="00EE36B4"/>
    <w:rsid w:val="00EE3F6D"/>
    <w:rsid w:val="00EE4645"/>
    <w:rsid w:val="00EE4E90"/>
    <w:rsid w:val="00EE5259"/>
    <w:rsid w:val="00EE5336"/>
    <w:rsid w:val="00EE6CB6"/>
    <w:rsid w:val="00EE6F50"/>
    <w:rsid w:val="00EF03DA"/>
    <w:rsid w:val="00EF16FD"/>
    <w:rsid w:val="00EF1A39"/>
    <w:rsid w:val="00EF2480"/>
    <w:rsid w:val="00EF2F47"/>
    <w:rsid w:val="00EF33B4"/>
    <w:rsid w:val="00EF39AC"/>
    <w:rsid w:val="00EF43AD"/>
    <w:rsid w:val="00EF5B7D"/>
    <w:rsid w:val="00EF62AF"/>
    <w:rsid w:val="00EF7720"/>
    <w:rsid w:val="00EF7B7F"/>
    <w:rsid w:val="00F00B0C"/>
    <w:rsid w:val="00F00B5B"/>
    <w:rsid w:val="00F016C5"/>
    <w:rsid w:val="00F02959"/>
    <w:rsid w:val="00F03339"/>
    <w:rsid w:val="00F04243"/>
    <w:rsid w:val="00F04DD8"/>
    <w:rsid w:val="00F04FF2"/>
    <w:rsid w:val="00F063D6"/>
    <w:rsid w:val="00F064E4"/>
    <w:rsid w:val="00F06721"/>
    <w:rsid w:val="00F068D9"/>
    <w:rsid w:val="00F07755"/>
    <w:rsid w:val="00F10BB1"/>
    <w:rsid w:val="00F120E8"/>
    <w:rsid w:val="00F1227D"/>
    <w:rsid w:val="00F1246D"/>
    <w:rsid w:val="00F13873"/>
    <w:rsid w:val="00F14419"/>
    <w:rsid w:val="00F15BED"/>
    <w:rsid w:val="00F16A89"/>
    <w:rsid w:val="00F16D9F"/>
    <w:rsid w:val="00F17727"/>
    <w:rsid w:val="00F206AE"/>
    <w:rsid w:val="00F2074B"/>
    <w:rsid w:val="00F207B7"/>
    <w:rsid w:val="00F21588"/>
    <w:rsid w:val="00F21750"/>
    <w:rsid w:val="00F218A2"/>
    <w:rsid w:val="00F221BA"/>
    <w:rsid w:val="00F22CCB"/>
    <w:rsid w:val="00F258BC"/>
    <w:rsid w:val="00F259DB"/>
    <w:rsid w:val="00F25BFD"/>
    <w:rsid w:val="00F2604F"/>
    <w:rsid w:val="00F262AB"/>
    <w:rsid w:val="00F26817"/>
    <w:rsid w:val="00F271A5"/>
    <w:rsid w:val="00F272FB"/>
    <w:rsid w:val="00F276B9"/>
    <w:rsid w:val="00F301C9"/>
    <w:rsid w:val="00F311EC"/>
    <w:rsid w:val="00F328FF"/>
    <w:rsid w:val="00F32929"/>
    <w:rsid w:val="00F33404"/>
    <w:rsid w:val="00F33E7A"/>
    <w:rsid w:val="00F34837"/>
    <w:rsid w:val="00F34DD0"/>
    <w:rsid w:val="00F35373"/>
    <w:rsid w:val="00F35721"/>
    <w:rsid w:val="00F35E44"/>
    <w:rsid w:val="00F36432"/>
    <w:rsid w:val="00F36B77"/>
    <w:rsid w:val="00F370C2"/>
    <w:rsid w:val="00F401B3"/>
    <w:rsid w:val="00F40359"/>
    <w:rsid w:val="00F40958"/>
    <w:rsid w:val="00F409E0"/>
    <w:rsid w:val="00F40A59"/>
    <w:rsid w:val="00F41098"/>
    <w:rsid w:val="00F4188E"/>
    <w:rsid w:val="00F41D4D"/>
    <w:rsid w:val="00F41FB9"/>
    <w:rsid w:val="00F42437"/>
    <w:rsid w:val="00F42726"/>
    <w:rsid w:val="00F42C8B"/>
    <w:rsid w:val="00F43108"/>
    <w:rsid w:val="00F4312A"/>
    <w:rsid w:val="00F434B7"/>
    <w:rsid w:val="00F44B02"/>
    <w:rsid w:val="00F45595"/>
    <w:rsid w:val="00F45715"/>
    <w:rsid w:val="00F45AF1"/>
    <w:rsid w:val="00F45B26"/>
    <w:rsid w:val="00F46605"/>
    <w:rsid w:val="00F46782"/>
    <w:rsid w:val="00F46FDD"/>
    <w:rsid w:val="00F5073B"/>
    <w:rsid w:val="00F51324"/>
    <w:rsid w:val="00F518E6"/>
    <w:rsid w:val="00F5196A"/>
    <w:rsid w:val="00F51F08"/>
    <w:rsid w:val="00F527D7"/>
    <w:rsid w:val="00F55085"/>
    <w:rsid w:val="00F56BE2"/>
    <w:rsid w:val="00F5720F"/>
    <w:rsid w:val="00F572C0"/>
    <w:rsid w:val="00F57848"/>
    <w:rsid w:val="00F5791F"/>
    <w:rsid w:val="00F57C24"/>
    <w:rsid w:val="00F60C0D"/>
    <w:rsid w:val="00F6106F"/>
    <w:rsid w:val="00F6148D"/>
    <w:rsid w:val="00F616FF"/>
    <w:rsid w:val="00F618F9"/>
    <w:rsid w:val="00F61FCF"/>
    <w:rsid w:val="00F63430"/>
    <w:rsid w:val="00F64092"/>
    <w:rsid w:val="00F65431"/>
    <w:rsid w:val="00F66975"/>
    <w:rsid w:val="00F66CAE"/>
    <w:rsid w:val="00F676D0"/>
    <w:rsid w:val="00F67AEA"/>
    <w:rsid w:val="00F7051A"/>
    <w:rsid w:val="00F709AA"/>
    <w:rsid w:val="00F70B1C"/>
    <w:rsid w:val="00F7106B"/>
    <w:rsid w:val="00F71139"/>
    <w:rsid w:val="00F711F2"/>
    <w:rsid w:val="00F72121"/>
    <w:rsid w:val="00F726B2"/>
    <w:rsid w:val="00F72842"/>
    <w:rsid w:val="00F7284E"/>
    <w:rsid w:val="00F7285C"/>
    <w:rsid w:val="00F72BBA"/>
    <w:rsid w:val="00F733F8"/>
    <w:rsid w:val="00F73889"/>
    <w:rsid w:val="00F74686"/>
    <w:rsid w:val="00F74BEB"/>
    <w:rsid w:val="00F75EC7"/>
    <w:rsid w:val="00F76130"/>
    <w:rsid w:val="00F77495"/>
    <w:rsid w:val="00F77AD4"/>
    <w:rsid w:val="00F80CA8"/>
    <w:rsid w:val="00F80D62"/>
    <w:rsid w:val="00F80F29"/>
    <w:rsid w:val="00F82A12"/>
    <w:rsid w:val="00F82CC5"/>
    <w:rsid w:val="00F836BD"/>
    <w:rsid w:val="00F836F2"/>
    <w:rsid w:val="00F83929"/>
    <w:rsid w:val="00F83AA9"/>
    <w:rsid w:val="00F85A78"/>
    <w:rsid w:val="00F92072"/>
    <w:rsid w:val="00F920FA"/>
    <w:rsid w:val="00F924E8"/>
    <w:rsid w:val="00F93926"/>
    <w:rsid w:val="00F943C5"/>
    <w:rsid w:val="00F945CE"/>
    <w:rsid w:val="00F94F3D"/>
    <w:rsid w:val="00F955AA"/>
    <w:rsid w:val="00F957B7"/>
    <w:rsid w:val="00F958FB"/>
    <w:rsid w:val="00F96F8C"/>
    <w:rsid w:val="00F97ADC"/>
    <w:rsid w:val="00FA0341"/>
    <w:rsid w:val="00FA0362"/>
    <w:rsid w:val="00FA0726"/>
    <w:rsid w:val="00FA094F"/>
    <w:rsid w:val="00FA0B31"/>
    <w:rsid w:val="00FA112C"/>
    <w:rsid w:val="00FA1A9F"/>
    <w:rsid w:val="00FA1C09"/>
    <w:rsid w:val="00FA1D5A"/>
    <w:rsid w:val="00FA2CF4"/>
    <w:rsid w:val="00FA2E88"/>
    <w:rsid w:val="00FA3787"/>
    <w:rsid w:val="00FA3FDF"/>
    <w:rsid w:val="00FA469E"/>
    <w:rsid w:val="00FA543E"/>
    <w:rsid w:val="00FA5D36"/>
    <w:rsid w:val="00FA7061"/>
    <w:rsid w:val="00FA79E8"/>
    <w:rsid w:val="00FA7C6F"/>
    <w:rsid w:val="00FB07AE"/>
    <w:rsid w:val="00FB0EA2"/>
    <w:rsid w:val="00FB1386"/>
    <w:rsid w:val="00FB23CD"/>
    <w:rsid w:val="00FB24A5"/>
    <w:rsid w:val="00FB3BBD"/>
    <w:rsid w:val="00FB468D"/>
    <w:rsid w:val="00FB5439"/>
    <w:rsid w:val="00FB54F1"/>
    <w:rsid w:val="00FB628B"/>
    <w:rsid w:val="00FB6E09"/>
    <w:rsid w:val="00FB70B7"/>
    <w:rsid w:val="00FB79D3"/>
    <w:rsid w:val="00FC09D8"/>
    <w:rsid w:val="00FC0B32"/>
    <w:rsid w:val="00FC2FC4"/>
    <w:rsid w:val="00FC380B"/>
    <w:rsid w:val="00FC38AB"/>
    <w:rsid w:val="00FC4A23"/>
    <w:rsid w:val="00FC4E92"/>
    <w:rsid w:val="00FC5158"/>
    <w:rsid w:val="00FC5264"/>
    <w:rsid w:val="00FC5624"/>
    <w:rsid w:val="00FC7233"/>
    <w:rsid w:val="00FC7850"/>
    <w:rsid w:val="00FC7EFF"/>
    <w:rsid w:val="00FD0AB0"/>
    <w:rsid w:val="00FD11BF"/>
    <w:rsid w:val="00FD1A8F"/>
    <w:rsid w:val="00FD1E6B"/>
    <w:rsid w:val="00FD2BFC"/>
    <w:rsid w:val="00FD3158"/>
    <w:rsid w:val="00FD50B5"/>
    <w:rsid w:val="00FD56C8"/>
    <w:rsid w:val="00FE00E0"/>
    <w:rsid w:val="00FE0E61"/>
    <w:rsid w:val="00FE1E63"/>
    <w:rsid w:val="00FE279A"/>
    <w:rsid w:val="00FE3A68"/>
    <w:rsid w:val="00FE46EC"/>
    <w:rsid w:val="00FE62D7"/>
    <w:rsid w:val="00FE6893"/>
    <w:rsid w:val="00FE72EE"/>
    <w:rsid w:val="00FF01FD"/>
    <w:rsid w:val="00FF0695"/>
    <w:rsid w:val="00FF1412"/>
    <w:rsid w:val="00FF191F"/>
    <w:rsid w:val="00FF21DE"/>
    <w:rsid w:val="00FF2C36"/>
    <w:rsid w:val="00FF3080"/>
    <w:rsid w:val="00FF36AB"/>
    <w:rsid w:val="00FF39E2"/>
    <w:rsid w:val="00FF3A8C"/>
    <w:rsid w:val="00FF46B7"/>
    <w:rsid w:val="00FF4AB7"/>
    <w:rsid w:val="00FF4F12"/>
    <w:rsid w:val="00FF5675"/>
    <w:rsid w:val="00FF5E10"/>
    <w:rsid w:val="00FF5E8A"/>
    <w:rsid w:val="00FF625D"/>
    <w:rsid w:val="00FF6921"/>
    <w:rsid w:val="00FF6940"/>
    <w:rsid w:val="00FF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52779"/>
  <w15:docId w15:val="{273B66A4-AE87-4942-A51F-84A5C5FAC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.VnTime" w:eastAsia=".VnTime" w:hAnsi=".VnTime" w:cs=".VnTime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Normal Indent" w:qFormat="1"/>
    <w:lsdException w:name="annotation text" w:uiPriority="99"/>
    <w:lsdException w:name="header" w:uiPriority="99"/>
    <w:lsdException w:name="footer" w:uiPriority="99"/>
    <w:lsdException w:name="caption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63843"/>
    <w:pPr>
      <w:widowControl w:val="0"/>
      <w:spacing w:before="120" w:line="360" w:lineRule="auto"/>
      <w:ind w:left="544"/>
    </w:pPr>
    <w:rPr>
      <w:snapToGrid w:val="0"/>
      <w:sz w:val="24"/>
    </w:rPr>
  </w:style>
  <w:style w:type="paragraph" w:styleId="Heading1">
    <w:name w:val="heading 1"/>
    <w:aliases w:val="Heading 1(Report Only),Chapter,Heading 1(Report Only)1,Chapter1"/>
    <w:basedOn w:val="Normal"/>
    <w:next w:val="Heading2"/>
    <w:link w:val="Heading1Char"/>
    <w:qFormat/>
    <w:pPr>
      <w:keepNext/>
      <w:numPr>
        <w:numId w:val="10"/>
      </w:numPr>
      <w:spacing w:before="360" w:after="240"/>
      <w:outlineLvl w:val="0"/>
    </w:pPr>
    <w:rPr>
      <w:b/>
      <w:kern w:val="28"/>
    </w:rPr>
  </w:style>
  <w:style w:type="paragraph" w:styleId="Heading2">
    <w:name w:val="heading 2"/>
    <w:aliases w:val="l2,H2,h21"/>
    <w:basedOn w:val="Normal"/>
    <w:next w:val="NormalIndent"/>
    <w:link w:val="Heading2Char"/>
    <w:qFormat/>
    <w:pPr>
      <w:keepNext/>
      <w:numPr>
        <w:ilvl w:val="1"/>
        <w:numId w:val="10"/>
      </w:numPr>
      <w:spacing w:before="240" w:after="120"/>
      <w:outlineLvl w:val="1"/>
    </w:pPr>
    <w:rPr>
      <w:rFonts w:ascii=".VnArialH" w:hAnsi=".VnArialH"/>
      <w:b/>
    </w:rPr>
  </w:style>
  <w:style w:type="paragraph" w:styleId="Heading3">
    <w:name w:val="heading 3"/>
    <w:aliases w:val="h3,h31,h31 Char"/>
    <w:basedOn w:val="Normal"/>
    <w:next w:val="Normal"/>
    <w:link w:val="Heading3Char"/>
    <w:qFormat/>
    <w:pPr>
      <w:keepNext/>
      <w:numPr>
        <w:ilvl w:val="2"/>
        <w:numId w:val="10"/>
      </w:numPr>
      <w:tabs>
        <w:tab w:val="left" w:pos="792"/>
      </w:tabs>
      <w:spacing w:before="240"/>
      <w:jc w:val="both"/>
      <w:outlineLvl w:val="2"/>
    </w:pPr>
    <w:rPr>
      <w:rFonts w:ascii=".VnArialH" w:hAnsi=".VnArialH"/>
      <w:b/>
      <w:i/>
    </w:rPr>
  </w:style>
  <w:style w:type="paragraph" w:styleId="Heading4">
    <w:name w:val="heading 4"/>
    <w:aliases w:val="h4,h41,h41 + Before:  6 pt,Line spacing:  Multiple 1.3 li,标题 4 Char,heading 4,ZZZ,heading 4 Char,标题 4 Char Char Char,标题 4 Char Char Char Char Char Char Char Char Char,标题 41,ZZZ1,heading 4 Char1,heading 4 Char Char1,heading 41,标题 42,Z"/>
    <w:basedOn w:val="Normal"/>
    <w:next w:val="Normal"/>
    <w:link w:val="Heading4Char"/>
    <w:qFormat/>
    <w:pPr>
      <w:keepNext/>
      <w:spacing w:before="240" w:after="60"/>
      <w:ind w:left="0"/>
      <w:outlineLvl w:val="3"/>
    </w:pPr>
    <w:rPr>
      <w:rFonts w:ascii=".VnArialH" w:hAnsi=".VnArialH"/>
      <w:i/>
    </w:rPr>
  </w:style>
  <w:style w:type="paragraph" w:styleId="Heading5">
    <w:name w:val="heading 5"/>
    <w:basedOn w:val="Normal"/>
    <w:next w:val="Normal"/>
    <w:link w:val="Heading5Char"/>
    <w:qFormat/>
    <w:pPr>
      <w:keepNext/>
      <w:ind w:left="0"/>
      <w:jc w:val="both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qFormat/>
    <w:pPr>
      <w:keepNext/>
      <w:numPr>
        <w:ilvl w:val="5"/>
        <w:numId w:val="10"/>
      </w:numPr>
      <w:outlineLvl w:val="5"/>
    </w:pPr>
    <w:rPr>
      <w:rFonts w:ascii=".VnArial" w:hAnsi=".VnArial"/>
      <w:b/>
      <w:i/>
      <w:sz w:val="22"/>
    </w:rPr>
  </w:style>
  <w:style w:type="paragraph" w:styleId="Heading7">
    <w:name w:val="heading 7"/>
    <w:basedOn w:val="Normal"/>
    <w:next w:val="Normal"/>
    <w:link w:val="Heading7Char"/>
    <w:qFormat/>
    <w:pPr>
      <w:keepNext/>
      <w:numPr>
        <w:ilvl w:val="6"/>
        <w:numId w:val="10"/>
      </w:numPr>
      <w:spacing w:before="60" w:after="60"/>
      <w:outlineLvl w:val="6"/>
    </w:pPr>
    <w:rPr>
      <w:rFonts w:ascii=".VnHelvetIns" w:hAnsi=".VnHelvetIns"/>
      <w:b/>
      <w:color w:val="000000"/>
      <w:sz w:val="18"/>
    </w:rPr>
  </w:style>
  <w:style w:type="paragraph" w:styleId="Heading8">
    <w:name w:val="heading 8"/>
    <w:basedOn w:val="Normal"/>
    <w:next w:val="Normal"/>
    <w:link w:val="Heading8Char"/>
    <w:qFormat/>
    <w:pPr>
      <w:keepNext/>
      <w:numPr>
        <w:ilvl w:val="7"/>
        <w:numId w:val="10"/>
      </w:numPr>
      <w:jc w:val="both"/>
      <w:outlineLvl w:val="7"/>
    </w:pPr>
    <w:rPr>
      <w:rFonts w:ascii="Tahoma" w:hAnsi="Tahoma"/>
      <w:b/>
    </w:rPr>
  </w:style>
  <w:style w:type="paragraph" w:styleId="Heading9">
    <w:name w:val="heading 9"/>
    <w:basedOn w:val="Normal"/>
    <w:next w:val="Normal"/>
    <w:link w:val="Heading9Char"/>
    <w:qFormat/>
    <w:pPr>
      <w:keepNext/>
      <w:numPr>
        <w:ilvl w:val="8"/>
        <w:numId w:val="10"/>
      </w:numPr>
      <w:outlineLvl w:val="8"/>
    </w:pPr>
    <w:rPr>
      <w:rFonts w:ascii="Verdana" w:hAnsi="Verdan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autoRedefine/>
    <w:qFormat/>
    <w:rsid w:val="009844E3"/>
    <w:pPr>
      <w:tabs>
        <w:tab w:val="left" w:pos="1965"/>
      </w:tabs>
      <w:ind w:left="720" w:right="11"/>
    </w:pPr>
    <w:rPr>
      <w:rFonts w:ascii="Times New Roman" w:hAnsi="Times New Roman" w:cs="Times New Roman"/>
      <w:iCs/>
      <w:noProof/>
      <w:snapToGrid/>
      <w:color w:val="000000"/>
      <w:szCs w:val="22"/>
    </w:rPr>
  </w:style>
  <w:style w:type="paragraph" w:styleId="BodyTextIndent">
    <w:name w:val="Body Text Indent"/>
    <w:basedOn w:val="Normal"/>
    <w:link w:val="BodyTextIndentChar"/>
    <w:rPr>
      <w:rFonts w:ascii=".VnArialH" w:hAnsi=".VnArialH"/>
    </w:rPr>
  </w:style>
  <w:style w:type="paragraph" w:styleId="BodyTextIndent2">
    <w:name w:val="Body Text Indent 2"/>
    <w:basedOn w:val="Normal"/>
    <w:link w:val="BodyTextIndent2Char"/>
    <w:pPr>
      <w:widowControl/>
      <w:spacing w:before="0"/>
      <w:ind w:left="720"/>
    </w:pPr>
    <w:rPr>
      <w:rFonts w:ascii=".VnArial" w:hAnsi=".VnArial"/>
      <w:snapToGrid/>
    </w:rPr>
  </w:style>
  <w:style w:type="paragraph" w:styleId="Caption">
    <w:name w:val="caption"/>
    <w:aliases w:val="Picture"/>
    <w:basedOn w:val="Normal"/>
    <w:next w:val="Normal"/>
    <w:qFormat/>
    <w:pPr>
      <w:spacing w:after="120"/>
      <w:ind w:left="1440"/>
      <w:jc w:val="both"/>
    </w:pPr>
    <w:rPr>
      <w:rFonts w:ascii=".VnArial" w:hAnsi=".VnArial"/>
      <w:b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  <w:ind w:left="0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  <w:ind w:left="0"/>
    </w:pPr>
  </w:style>
  <w:style w:type="character" w:styleId="Hyperlink">
    <w:name w:val="Hyperlink"/>
    <w:uiPriority w:val="99"/>
    <w:rPr>
      <w:color w:val="0000FF"/>
      <w:sz w:val="20"/>
      <w:u w:val="single"/>
    </w:rPr>
  </w:style>
  <w:style w:type="paragraph" w:customStyle="1" w:styleId="NormalCaption">
    <w:name w:val="NormalCaption"/>
    <w:basedOn w:val="Normal"/>
    <w:pPr>
      <w:spacing w:after="120"/>
    </w:pPr>
    <w:rPr>
      <w:b/>
    </w:rPr>
  </w:style>
  <w:style w:type="paragraph" w:customStyle="1" w:styleId="NormalIndent0">
    <w:name w:val="NormalIndent"/>
    <w:basedOn w:val="Normal"/>
    <w:pPr>
      <w:widowControl/>
      <w:ind w:left="720"/>
    </w:pPr>
    <w:rPr>
      <w:rFonts w:ascii="Verdana" w:hAnsi="Verdana"/>
      <w:snapToGrid/>
    </w:rPr>
  </w:style>
  <w:style w:type="paragraph" w:customStyle="1" w:styleId="NormalIndex">
    <w:name w:val="NormalIndex"/>
    <w:basedOn w:val="NormalIndent0"/>
    <w:pPr>
      <w:tabs>
        <w:tab w:val="left" w:pos="360"/>
        <w:tab w:val="left" w:pos="450"/>
      </w:tabs>
      <w:spacing w:before="60" w:after="60"/>
      <w:ind w:hanging="360"/>
    </w:pPr>
  </w:style>
  <w:style w:type="character" w:styleId="PageNumber">
    <w:name w:val="page number"/>
    <w:basedOn w:val="DefaultParagraphFont"/>
  </w:style>
  <w:style w:type="paragraph" w:styleId="TOC1">
    <w:name w:val="toc 1"/>
    <w:basedOn w:val="Normal"/>
    <w:next w:val="Normal"/>
    <w:autoRedefine/>
    <w:uiPriority w:val="39"/>
    <w:rsid w:val="005D3CFF"/>
    <w:pPr>
      <w:tabs>
        <w:tab w:val="left" w:pos="400"/>
        <w:tab w:val="right" w:leader="dot" w:pos="8341"/>
      </w:tabs>
      <w:spacing w:after="120"/>
      <w:ind w:left="0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rsid w:val="005D3CFF"/>
    <w:pPr>
      <w:tabs>
        <w:tab w:val="left" w:pos="800"/>
        <w:tab w:val="right" w:leader="dot" w:pos="8341"/>
      </w:tabs>
      <w:spacing w:before="20" w:after="20"/>
      <w:ind w:left="202"/>
    </w:pPr>
    <w:rPr>
      <w:noProof/>
    </w:rPr>
  </w:style>
  <w:style w:type="paragraph" w:styleId="TOC3">
    <w:name w:val="toc 3"/>
    <w:basedOn w:val="Normal"/>
    <w:next w:val="Normal"/>
    <w:autoRedefine/>
    <w:uiPriority w:val="39"/>
    <w:rsid w:val="00FB6E09"/>
    <w:pPr>
      <w:tabs>
        <w:tab w:val="left" w:pos="1200"/>
        <w:tab w:val="right" w:leader="dot" w:pos="8364"/>
        <w:tab w:val="right" w:leader="dot" w:pos="8647"/>
      </w:tabs>
      <w:spacing w:before="20" w:after="20"/>
      <w:ind w:left="403"/>
    </w:pPr>
    <w:rPr>
      <w:rFonts w:ascii="Times New Roman" w:hAnsi="Times New Roman" w:cs="Times New Roman"/>
      <w:i/>
      <w:noProof/>
    </w:rPr>
  </w:style>
  <w:style w:type="paragraph" w:customStyle="1" w:styleId="NH-1">
    <w:name w:val="NH-1"/>
    <w:basedOn w:val="Normal"/>
    <w:next w:val="NH-2"/>
    <w:pPr>
      <w:keepNext/>
      <w:tabs>
        <w:tab w:val="left" w:pos="360"/>
      </w:tabs>
      <w:ind w:left="360" w:hanging="360"/>
    </w:pPr>
    <w:rPr>
      <w:rFonts w:ascii="Verdana" w:hAnsi="Verdana"/>
      <w:b/>
    </w:rPr>
  </w:style>
  <w:style w:type="paragraph" w:customStyle="1" w:styleId="NH-2">
    <w:name w:val="NH-2"/>
    <w:basedOn w:val="Normal"/>
    <w:next w:val="NormalIndent"/>
    <w:pPr>
      <w:keepNext/>
      <w:tabs>
        <w:tab w:val="left" w:pos="720"/>
      </w:tabs>
      <w:ind w:left="360" w:hanging="360"/>
    </w:pPr>
    <w:rPr>
      <w:rFonts w:ascii="Verdana" w:hAnsi="Verdana"/>
      <w:b/>
    </w:rPr>
  </w:style>
  <w:style w:type="paragraph" w:customStyle="1" w:styleId="NormalText">
    <w:name w:val="NormalText"/>
    <w:basedOn w:val="Normal"/>
    <w:pPr>
      <w:ind w:left="720"/>
      <w:jc w:val="both"/>
    </w:pPr>
  </w:style>
  <w:style w:type="paragraph" w:customStyle="1" w:styleId="H5">
    <w:name w:val="H5"/>
    <w:basedOn w:val="NormalIndent"/>
    <w:next w:val="Normal"/>
    <w:pPr>
      <w:keepNext/>
    </w:pPr>
    <w:rPr>
      <w:rFonts w:ascii=".VnArial" w:hAnsi=".VnArial"/>
      <w:b/>
      <w:i/>
      <w:color w:val="800080"/>
    </w:rPr>
  </w:style>
  <w:style w:type="paragraph" w:customStyle="1" w:styleId="NormalFD">
    <w:name w:val="NormalFD"/>
    <w:basedOn w:val="Normal"/>
    <w:pPr>
      <w:tabs>
        <w:tab w:val="left" w:pos="720"/>
        <w:tab w:val="left" w:leader="dot" w:pos="2160"/>
        <w:tab w:val="left" w:leader="dot" w:pos="2880"/>
        <w:tab w:val="left" w:leader="dot" w:pos="3600"/>
        <w:tab w:val="left" w:leader="dot" w:pos="4320"/>
        <w:tab w:val="right" w:leader="dot" w:pos="8280"/>
      </w:tabs>
      <w:ind w:left="2880" w:hanging="2160"/>
      <w:jc w:val="both"/>
    </w:pPr>
    <w:rPr>
      <w:color w:val="000000"/>
    </w:rPr>
  </w:style>
  <w:style w:type="paragraph" w:styleId="FootnoteText">
    <w:name w:val="footnote text"/>
    <w:basedOn w:val="Normal"/>
    <w:link w:val="FootnoteTextChar"/>
    <w:semiHidden/>
    <w:pPr>
      <w:spacing w:before="0"/>
      <w:ind w:left="360" w:hanging="360"/>
    </w:pPr>
    <w:rPr>
      <w:sz w:val="18"/>
    </w:rPr>
  </w:style>
  <w:style w:type="character" w:styleId="FootnoteReference">
    <w:name w:val="footnote reference"/>
    <w:semiHidden/>
    <w:rPr>
      <w:vertAlign w:val="superscript"/>
    </w:rPr>
  </w:style>
  <w:style w:type="paragraph" w:customStyle="1" w:styleId="Normal2">
    <w:name w:val="Normal 2"/>
    <w:basedOn w:val="Normal"/>
    <w:pPr>
      <w:tabs>
        <w:tab w:val="left" w:pos="360"/>
      </w:tabs>
      <w:ind w:left="360" w:hanging="360"/>
    </w:pPr>
  </w:style>
  <w:style w:type="paragraph" w:styleId="BlockText">
    <w:name w:val="Block Text"/>
    <w:basedOn w:val="Normal"/>
    <w:pPr>
      <w:tabs>
        <w:tab w:val="left" w:pos="8820"/>
      </w:tabs>
      <w:spacing w:before="0"/>
      <w:ind w:left="720" w:right="22"/>
      <w:jc w:val="both"/>
    </w:pPr>
    <w:rPr>
      <w:rFonts w:ascii=".VnArial" w:hAnsi=".VnArial"/>
    </w:rPr>
  </w:style>
  <w:style w:type="paragraph" w:styleId="TOC4">
    <w:name w:val="toc 4"/>
    <w:basedOn w:val="Normal"/>
    <w:next w:val="Normal"/>
    <w:autoRedefine/>
    <w:semiHidden/>
    <w:pPr>
      <w:tabs>
        <w:tab w:val="left" w:pos="1600"/>
        <w:tab w:val="right" w:leader="dot" w:pos="8280"/>
      </w:tabs>
      <w:spacing w:before="20" w:after="20"/>
      <w:ind w:left="576"/>
    </w:pPr>
    <w:rPr>
      <w:i/>
      <w:noProof/>
    </w:rPr>
  </w:style>
  <w:style w:type="paragraph" w:styleId="TOC5">
    <w:name w:val="toc 5"/>
    <w:basedOn w:val="Normal"/>
    <w:next w:val="Normal"/>
    <w:autoRedefine/>
    <w:semiHidden/>
    <w:pPr>
      <w:spacing w:before="0"/>
      <w:ind w:left="800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spacing w:before="0"/>
      <w:ind w:left="1000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spacing w:before="0"/>
      <w:ind w:left="1200"/>
    </w:pPr>
    <w:rPr>
      <w:sz w:val="18"/>
    </w:rPr>
  </w:style>
  <w:style w:type="paragraph" w:styleId="TOC8">
    <w:name w:val="toc 8"/>
    <w:basedOn w:val="Normal"/>
    <w:next w:val="Normal"/>
    <w:autoRedefine/>
    <w:semiHidden/>
    <w:pPr>
      <w:spacing w:before="0"/>
      <w:ind w:left="1400"/>
    </w:pPr>
    <w:rPr>
      <w:sz w:val="18"/>
    </w:rPr>
  </w:style>
  <w:style w:type="paragraph" w:styleId="TOC9">
    <w:name w:val="toc 9"/>
    <w:basedOn w:val="Normal"/>
    <w:next w:val="Normal"/>
    <w:autoRedefine/>
    <w:semiHidden/>
    <w:pPr>
      <w:spacing w:before="0"/>
      <w:ind w:left="1600"/>
    </w:pPr>
    <w:rPr>
      <w:sz w:val="18"/>
    </w:rPr>
  </w:style>
  <w:style w:type="paragraph" w:styleId="BodyText">
    <w:name w:val="Body Text"/>
    <w:basedOn w:val="Normal"/>
    <w:link w:val="BodyTextChar"/>
    <w:pPr>
      <w:keepLines/>
      <w:spacing w:before="0" w:after="120" w:line="240" w:lineRule="atLeast"/>
      <w:ind w:left="720"/>
      <w:jc w:val="both"/>
    </w:pPr>
    <w:rPr>
      <w:snapToGrid/>
      <w:szCs w:val="24"/>
    </w:rPr>
  </w:style>
  <w:style w:type="paragraph" w:customStyle="1" w:styleId="NormalTB">
    <w:name w:val="NormalTB"/>
    <w:pPr>
      <w:widowControl w:val="0"/>
      <w:spacing w:before="120"/>
      <w:jc w:val="center"/>
    </w:pPr>
    <w:rPr>
      <w:rFonts w:ascii=".VnArial" w:hAnsi=".VnArial"/>
      <w:b/>
      <w:snapToGrid w:val="0"/>
      <w:sz w:val="22"/>
    </w:rPr>
  </w:style>
  <w:style w:type="paragraph" w:customStyle="1" w:styleId="Vidu">
    <w:name w:val="Vidu"/>
    <w:basedOn w:val="Normal"/>
    <w:pPr>
      <w:widowControl/>
      <w:numPr>
        <w:numId w:val="4"/>
      </w:numPr>
      <w:spacing w:before="0"/>
      <w:jc w:val="both"/>
    </w:pPr>
    <w:rPr>
      <w:snapToGrid/>
    </w:rPr>
  </w:style>
  <w:style w:type="paragraph" w:customStyle="1" w:styleId="Mucvidu">
    <w:name w:val="Mucvidu"/>
    <w:basedOn w:val="Vidu"/>
    <w:pPr>
      <w:numPr>
        <w:numId w:val="1"/>
      </w:numPr>
      <w:tabs>
        <w:tab w:val="clear" w:pos="360"/>
      </w:tabs>
      <w:ind w:left="1080"/>
    </w:pPr>
  </w:style>
  <w:style w:type="paragraph" w:customStyle="1" w:styleId="Tailieu">
    <w:name w:val="Tailieu"/>
    <w:basedOn w:val="Refer"/>
    <w:pPr>
      <w:numPr>
        <w:numId w:val="3"/>
      </w:numPr>
    </w:pPr>
    <w:rPr>
      <w:sz w:val="28"/>
    </w:rPr>
  </w:style>
  <w:style w:type="paragraph" w:customStyle="1" w:styleId="Refer">
    <w:name w:val="Refer"/>
    <w:basedOn w:val="Normal"/>
    <w:pPr>
      <w:widowControl/>
      <w:spacing w:before="0" w:after="120"/>
      <w:ind w:firstLine="720"/>
      <w:jc w:val="both"/>
    </w:pPr>
    <w:rPr>
      <w:snapToGrid/>
    </w:rPr>
  </w:style>
  <w:style w:type="paragraph" w:customStyle="1" w:styleId="Point">
    <w:name w:val="Point"/>
    <w:basedOn w:val="Header"/>
    <w:pPr>
      <w:widowControl/>
      <w:numPr>
        <w:numId w:val="2"/>
      </w:numPr>
      <w:tabs>
        <w:tab w:val="clear" w:pos="4320"/>
        <w:tab w:val="clear" w:pos="8640"/>
      </w:tabs>
      <w:spacing w:before="0"/>
      <w:jc w:val="both"/>
    </w:pPr>
    <w:rPr>
      <w:snapToGrid/>
    </w:rPr>
  </w:style>
  <w:style w:type="character" w:styleId="CommentReference">
    <w:name w:val="annotation reference"/>
    <w:uiPriority w:val="99"/>
    <w:semiHidden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pPr>
      <w:widowControl/>
      <w:spacing w:before="0"/>
      <w:jc w:val="both"/>
    </w:pPr>
    <w:rPr>
      <w:rFonts w:ascii=".VnArial" w:hAnsi=".VnArial"/>
      <w:snapToGrid/>
    </w:rPr>
  </w:style>
  <w:style w:type="paragraph" w:customStyle="1" w:styleId="Bang">
    <w:name w:val="Bang"/>
    <w:basedOn w:val="Normal"/>
    <w:pPr>
      <w:spacing w:before="60" w:after="60"/>
      <w:ind w:left="0"/>
      <w:jc w:val="both"/>
    </w:pPr>
    <w:rPr>
      <w:snapToGrid/>
      <w:sz w:val="18"/>
    </w:rPr>
  </w:style>
  <w:style w:type="paragraph" w:styleId="BodyText3">
    <w:name w:val="Body Text 3"/>
    <w:basedOn w:val="Normal"/>
    <w:link w:val="BodyText3Char"/>
    <w:pPr>
      <w:widowControl/>
      <w:spacing w:before="0"/>
    </w:pPr>
    <w:rPr>
      <w:rFonts w:ascii=".VnArial" w:hAnsi=".VnArial"/>
      <w:i/>
      <w:snapToGrid/>
    </w:rPr>
  </w:style>
  <w:style w:type="paragraph" w:customStyle="1" w:styleId="Content">
    <w:name w:val="Content"/>
    <w:basedOn w:val="Normal"/>
    <w:pPr>
      <w:widowControl/>
      <w:ind w:firstLine="720"/>
      <w:jc w:val="both"/>
    </w:pPr>
    <w:rPr>
      <w:rFonts w:ascii=".VnArial" w:hAnsi=".VnArial"/>
      <w:snapToGrid/>
    </w:rPr>
  </w:style>
  <w:style w:type="paragraph" w:styleId="TableofFigures">
    <w:name w:val="table of figures"/>
    <w:basedOn w:val="Normal"/>
    <w:next w:val="Normal"/>
    <w:semiHidden/>
    <w:pPr>
      <w:tabs>
        <w:tab w:val="right" w:leader="dot" w:pos="8642"/>
      </w:tabs>
      <w:spacing w:before="0"/>
      <w:ind w:left="480" w:hanging="480"/>
    </w:pPr>
    <w:rPr>
      <w:smallCaps/>
      <w:snapToGrid/>
    </w:rPr>
  </w:style>
  <w:style w:type="paragraph" w:customStyle="1" w:styleId="NormalH">
    <w:name w:val="NormalH"/>
    <w:basedOn w:val="Normal"/>
    <w:pPr>
      <w:pageBreakBefore/>
      <w:widowControl/>
      <w:tabs>
        <w:tab w:val="left" w:pos="2160"/>
        <w:tab w:val="right" w:pos="5040"/>
        <w:tab w:val="left" w:pos="5760"/>
        <w:tab w:val="right" w:pos="8640"/>
      </w:tabs>
      <w:spacing w:before="0"/>
    </w:pPr>
    <w:rPr>
      <w:rFonts w:ascii="Calibri" w:hAnsi="Calibri"/>
      <w:snapToGrid/>
      <w:sz w:val="32"/>
    </w:rPr>
  </w:style>
  <w:style w:type="paragraph" w:customStyle="1" w:styleId="TableCaption">
    <w:name w:val="TableCaption"/>
    <w:basedOn w:val="NormalIndent"/>
    <w:rPr>
      <w:b/>
    </w:rPr>
  </w:style>
  <w:style w:type="character" w:styleId="Strong">
    <w:name w:val="Strong"/>
    <w:uiPriority w:val="22"/>
    <w:qFormat/>
    <w:rPr>
      <w:b/>
    </w:rPr>
  </w:style>
  <w:style w:type="paragraph" w:styleId="Title">
    <w:name w:val="Title"/>
    <w:basedOn w:val="Normal"/>
    <w:link w:val="TitleChar"/>
    <w:qFormat/>
    <w:pPr>
      <w:spacing w:before="240" w:after="60"/>
      <w:jc w:val="center"/>
      <w:outlineLvl w:val="0"/>
    </w:pPr>
    <w:rPr>
      <w:b/>
      <w:kern w:val="28"/>
      <w:sz w:val="32"/>
    </w:rPr>
  </w:style>
  <w:style w:type="paragraph" w:customStyle="1" w:styleId="TableTitle">
    <w:name w:val="Table Title"/>
    <w:basedOn w:val="NormalIndent"/>
    <w:autoRedefine/>
    <w:pPr>
      <w:keepNext/>
      <w:numPr>
        <w:numId w:val="5"/>
      </w:numPr>
      <w:ind w:right="29" w:hanging="218"/>
      <w:jc w:val="right"/>
    </w:pPr>
  </w:style>
  <w:style w:type="paragraph" w:customStyle="1" w:styleId="Arial">
    <w:name w:val="Arial"/>
    <w:basedOn w:val="NormalIndent"/>
  </w:style>
  <w:style w:type="paragraph" w:styleId="BodyText2">
    <w:name w:val="Body Text 2"/>
    <w:basedOn w:val="Normal"/>
    <w:link w:val="BodyText2Char"/>
    <w:pPr>
      <w:ind w:left="0"/>
    </w:pPr>
  </w:style>
  <w:style w:type="paragraph" w:customStyle="1" w:styleId="NormalNV">
    <w:name w:val="NormalNV"/>
    <w:basedOn w:val="Normal"/>
    <w:pPr>
      <w:widowControl/>
      <w:tabs>
        <w:tab w:val="left" w:pos="720"/>
        <w:tab w:val="left" w:pos="2160"/>
        <w:tab w:val="right" w:leader="dot" w:pos="8640"/>
      </w:tabs>
      <w:ind w:left="0"/>
    </w:pPr>
    <w:rPr>
      <w:rFonts w:ascii=".VnArial" w:hAnsi=".VnArial"/>
      <w:lang w:val="en-GB"/>
    </w:rPr>
  </w:style>
  <w:style w:type="paragraph" w:customStyle="1" w:styleId="TableText">
    <w:name w:val="Table Text"/>
    <w:basedOn w:val="Normal"/>
    <w:pPr>
      <w:widowControl/>
      <w:spacing w:before="60" w:after="60" w:line="480" w:lineRule="auto"/>
      <w:ind w:left="0"/>
    </w:pPr>
    <w:rPr>
      <w:snapToGrid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3">
    <w:name w:val="Body Text Indent 3"/>
    <w:basedOn w:val="Normal"/>
    <w:link w:val="BodyTextIndent3Char"/>
    <w:pPr>
      <w:jc w:val="both"/>
    </w:pPr>
  </w:style>
  <w:style w:type="paragraph" w:customStyle="1" w:styleId="Table">
    <w:name w:val="Table"/>
    <w:pPr>
      <w:numPr>
        <w:numId w:val="6"/>
      </w:numPr>
      <w:tabs>
        <w:tab w:val="left" w:pos="1080"/>
      </w:tabs>
      <w:spacing w:before="60" w:after="60"/>
      <w:jc w:val="center"/>
    </w:pPr>
    <w:rPr>
      <w:noProof/>
      <w:sz w:val="24"/>
    </w:rPr>
  </w:style>
  <w:style w:type="paragraph" w:customStyle="1" w:styleId="Name">
    <w:name w:val="Name"/>
    <w:basedOn w:val="Normal"/>
    <w:pPr>
      <w:widowControl/>
      <w:ind w:left="0" w:firstLine="720"/>
      <w:jc w:val="both"/>
    </w:pPr>
    <w:rPr>
      <w:rFonts w:ascii=".VnHelvetIns" w:hAnsi=".VnHelvetIns"/>
      <w:snapToGrid/>
    </w:rPr>
  </w:style>
  <w:style w:type="paragraph" w:customStyle="1" w:styleId="Bullet1">
    <w:name w:val="Bullet1"/>
    <w:pPr>
      <w:numPr>
        <w:numId w:val="7"/>
      </w:numPr>
      <w:spacing w:after="60"/>
      <w:jc w:val="both"/>
    </w:pPr>
    <w:rPr>
      <w:noProof/>
      <w:sz w:val="24"/>
    </w:rPr>
  </w:style>
  <w:style w:type="paragraph" w:customStyle="1" w:styleId="BodyText1">
    <w:name w:val="Body Text1"/>
    <w:basedOn w:val="NormalIndent"/>
    <w:pPr>
      <w:tabs>
        <w:tab w:val="left" w:pos="1224"/>
      </w:tabs>
      <w:spacing w:before="40" w:line="300" w:lineRule="atLeast"/>
      <w:ind w:left="432"/>
    </w:pPr>
  </w:style>
  <w:style w:type="paragraph" w:customStyle="1" w:styleId="Bullet2">
    <w:name w:val="Bullet2"/>
    <w:pPr>
      <w:numPr>
        <w:numId w:val="8"/>
      </w:numPr>
      <w:spacing w:after="60"/>
      <w:jc w:val="both"/>
    </w:pPr>
    <w:rPr>
      <w:noProof/>
      <w:sz w:val="24"/>
    </w:rPr>
  </w:style>
  <w:style w:type="paragraph" w:customStyle="1" w:styleId="Tabletext0">
    <w:name w:val="Tabletext"/>
    <w:basedOn w:val="Normal"/>
    <w:pPr>
      <w:keepLines/>
      <w:spacing w:before="0" w:after="120" w:line="240" w:lineRule="atLeast"/>
      <w:ind w:left="0"/>
    </w:pPr>
    <w:rPr>
      <w:snapToGrid/>
    </w:rPr>
  </w:style>
  <w:style w:type="paragraph" w:customStyle="1" w:styleId="requirement">
    <w:name w:val="requirement"/>
    <w:basedOn w:val="Normal"/>
    <w:autoRedefine/>
    <w:pPr>
      <w:widowControl/>
      <w:tabs>
        <w:tab w:val="left" w:pos="720"/>
        <w:tab w:val="left" w:pos="1440"/>
      </w:tabs>
      <w:spacing w:before="240"/>
      <w:ind w:left="2160" w:hanging="1440"/>
      <w:jc w:val="both"/>
    </w:pPr>
    <w:rPr>
      <w:snapToGrid/>
      <w:szCs w:val="24"/>
    </w:rPr>
  </w:style>
  <w:style w:type="paragraph" w:styleId="List">
    <w:name w:val="List"/>
    <w:basedOn w:val="Normal"/>
    <w:pPr>
      <w:widowControl/>
      <w:numPr>
        <w:numId w:val="11"/>
      </w:numPr>
      <w:ind w:left="714" w:hanging="357"/>
    </w:pPr>
    <w:rPr>
      <w:snapToGrid/>
      <w:szCs w:val="24"/>
    </w:rPr>
  </w:style>
  <w:style w:type="paragraph" w:styleId="ListNumber">
    <w:name w:val="List Number"/>
    <w:pPr>
      <w:numPr>
        <w:numId w:val="9"/>
      </w:numPr>
      <w:spacing w:before="40"/>
    </w:pPr>
  </w:style>
  <w:style w:type="character" w:customStyle="1" w:styleId="docemphroman">
    <w:name w:val="docemphroman"/>
    <w:basedOn w:val="DefaultParagraphFont"/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SimSun" w:hAnsi="SimSun" w:cs="SimSun"/>
    </w:rPr>
  </w:style>
  <w:style w:type="paragraph" w:styleId="CommentSubject">
    <w:name w:val="annotation subject"/>
    <w:basedOn w:val="CommentText"/>
    <w:next w:val="CommentText"/>
    <w:link w:val="CommentSubjectChar"/>
    <w:semiHidden/>
    <w:pPr>
      <w:widowControl w:val="0"/>
      <w:spacing w:before="120"/>
      <w:jc w:val="left"/>
    </w:pPr>
    <w:rPr>
      <w:rFonts w:ascii=".VnArialH" w:hAnsi=".VnArialH"/>
      <w:b/>
      <w:bCs/>
      <w:snapToGrid w:val="0"/>
    </w:rPr>
  </w:style>
  <w:style w:type="paragraph" w:styleId="BalloonText">
    <w:name w:val="Balloon Text"/>
    <w:basedOn w:val="Normal"/>
    <w:link w:val="BalloonTextChar"/>
    <w:semiHidden/>
    <w:rPr>
      <w:rFonts w:ascii="SimSun" w:hAnsi="SimSun" w:cs="SimSun"/>
      <w:sz w:val="16"/>
      <w:szCs w:val="16"/>
    </w:rPr>
  </w:style>
  <w:style w:type="paragraph" w:customStyle="1" w:styleId="TableData12">
    <w:name w:val="TableData12"/>
    <w:basedOn w:val="Normal"/>
    <w:pPr>
      <w:spacing w:line="312" w:lineRule="auto"/>
      <w:ind w:left="0" w:right="11"/>
      <w:jc w:val="both"/>
    </w:pPr>
    <w:rPr>
      <w:rFonts w:ascii="Calibri Light" w:hAnsi="Calibri Light"/>
      <w:sz w:val="20"/>
    </w:rPr>
  </w:style>
  <w:style w:type="character" w:customStyle="1" w:styleId="Heading3Char">
    <w:name w:val="Heading 3 Char"/>
    <w:aliases w:val="h3 Char,h31 Char1,h31 Char Char"/>
    <w:link w:val="Heading3"/>
    <w:rPr>
      <w:rFonts w:ascii=".VnArialH" w:hAnsi=".VnArialH"/>
      <w:b/>
      <w:i/>
      <w:snapToGrid w:val="0"/>
      <w:sz w:val="24"/>
    </w:rPr>
  </w:style>
  <w:style w:type="paragraph" w:customStyle="1" w:styleId="BulletList1">
    <w:name w:val="Bullet List 1"/>
    <w:basedOn w:val="Normal"/>
    <w:qFormat/>
    <w:pPr>
      <w:tabs>
        <w:tab w:val="num" w:pos="1080"/>
      </w:tabs>
      <w:spacing w:line="276" w:lineRule="auto"/>
      <w:ind w:right="28"/>
    </w:pPr>
    <w:rPr>
      <w:rFonts w:eastAsia="Symbol"/>
      <w:szCs w:val="22"/>
    </w:rPr>
  </w:style>
  <w:style w:type="paragraph" w:customStyle="1" w:styleId="TableHeader">
    <w:name w:val="Table Header"/>
    <w:basedOn w:val="Normal"/>
    <w:qFormat/>
    <w:pPr>
      <w:spacing w:before="0" w:line="240" w:lineRule="auto"/>
    </w:pPr>
    <w:rPr>
      <w:rFonts w:ascii="Symbol" w:eastAsia="Courier New" w:hAnsi="Symbol"/>
      <w:color w:val="FCFCFC"/>
      <w:sz w:val="22"/>
      <w:szCs w:val="22"/>
    </w:rPr>
  </w:style>
  <w:style w:type="table" w:customStyle="1" w:styleId="GridTable4-Accent11">
    <w:name w:val="Grid Table 4 - Accent 11"/>
    <w:basedOn w:val="TableNormal"/>
    <w:uiPriority w:val="49"/>
    <w:qFormat/>
    <w:rPr>
      <w:rFonts w:eastAsia="Courier New"/>
    </w:rPr>
    <w:tblPr>
      <w:tblInd w:w="0" w:type="nil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CFCFC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character" w:customStyle="1" w:styleId="Heading4Char">
    <w:name w:val="Heading 4 Char"/>
    <w:aliases w:val="h4 Char,h41 Char,h41 + Before:  6 pt Char,Line spacing:  Multiple 1.3 li Char,标题 4 Char Char,heading 4 Char2,ZZZ Char,heading 4 Char Char,标题 4 Char Char Char Char,标题 4 Char Char Char Char Char Char Char Char Char Char,标题 41 Char,ZZZ1 Char"/>
    <w:link w:val="Heading4"/>
    <w:qFormat/>
    <w:rsid w:val="00081B15"/>
    <w:rPr>
      <w:rFonts w:ascii=".VnArialH" w:hAnsi=".VnArialH"/>
      <w:i/>
      <w:snapToGrid w:val="0"/>
      <w:sz w:val="24"/>
    </w:rPr>
  </w:style>
  <w:style w:type="table" w:styleId="TableGrid">
    <w:name w:val="Table Grid"/>
    <w:basedOn w:val="TableNormal"/>
    <w:uiPriority w:val="39"/>
    <w:qFormat/>
    <w:rsid w:val="00081B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Heading 1(Report Only) Char,Chapter Char,Heading 1(Report Only)1 Char,Chapter1 Char"/>
    <w:link w:val="Heading1"/>
    <w:rsid w:val="00B74461"/>
    <w:rPr>
      <w:b/>
      <w:snapToGrid w:val="0"/>
      <w:kern w:val="28"/>
      <w:sz w:val="24"/>
    </w:rPr>
  </w:style>
  <w:style w:type="character" w:customStyle="1" w:styleId="Heading2Char">
    <w:name w:val="Heading 2 Char"/>
    <w:aliases w:val="l2 Char,H2 Char,h21 Char"/>
    <w:link w:val="Heading2"/>
    <w:rsid w:val="00B74461"/>
    <w:rPr>
      <w:rFonts w:ascii=".VnArialH" w:hAnsi=".VnArialH"/>
      <w:b/>
      <w:snapToGrid w:val="0"/>
      <w:sz w:val="24"/>
    </w:rPr>
  </w:style>
  <w:style w:type="character" w:customStyle="1" w:styleId="Heading5Char">
    <w:name w:val="Heading 5 Char"/>
    <w:link w:val="Heading5"/>
    <w:rsid w:val="00B74461"/>
    <w:rPr>
      <w:b/>
      <w:snapToGrid w:val="0"/>
      <w:sz w:val="24"/>
    </w:rPr>
  </w:style>
  <w:style w:type="character" w:customStyle="1" w:styleId="Heading6Char">
    <w:name w:val="Heading 6 Char"/>
    <w:link w:val="Heading6"/>
    <w:rsid w:val="00B74461"/>
    <w:rPr>
      <w:rFonts w:ascii=".VnArial" w:hAnsi=".VnArial"/>
      <w:b/>
      <w:i/>
      <w:snapToGrid w:val="0"/>
      <w:sz w:val="22"/>
    </w:rPr>
  </w:style>
  <w:style w:type="character" w:customStyle="1" w:styleId="Heading7Char">
    <w:name w:val="Heading 7 Char"/>
    <w:link w:val="Heading7"/>
    <w:rsid w:val="00B74461"/>
    <w:rPr>
      <w:rFonts w:ascii=".VnHelvetIns" w:hAnsi=".VnHelvetIns"/>
      <w:b/>
      <w:snapToGrid w:val="0"/>
      <w:color w:val="000000"/>
      <w:sz w:val="18"/>
    </w:rPr>
  </w:style>
  <w:style w:type="character" w:customStyle="1" w:styleId="Heading8Char">
    <w:name w:val="Heading 8 Char"/>
    <w:link w:val="Heading8"/>
    <w:rsid w:val="00B74461"/>
    <w:rPr>
      <w:rFonts w:ascii="Tahoma" w:hAnsi="Tahoma"/>
      <w:b/>
      <w:snapToGrid w:val="0"/>
      <w:sz w:val="24"/>
    </w:rPr>
  </w:style>
  <w:style w:type="character" w:customStyle="1" w:styleId="Heading9Char">
    <w:name w:val="Heading 9 Char"/>
    <w:link w:val="Heading9"/>
    <w:rsid w:val="00B74461"/>
    <w:rPr>
      <w:rFonts w:ascii="Verdana" w:hAnsi="Verdana"/>
      <w:b/>
      <w:snapToGrid w:val="0"/>
      <w:sz w:val="24"/>
    </w:rPr>
  </w:style>
  <w:style w:type="character" w:customStyle="1" w:styleId="BodyTextIndentChar">
    <w:name w:val="Body Text Indent Char"/>
    <w:link w:val="BodyTextIndent"/>
    <w:rsid w:val="00B74461"/>
    <w:rPr>
      <w:rFonts w:ascii=".VnArialH" w:hAnsi=".VnArialH"/>
      <w:snapToGrid w:val="0"/>
      <w:sz w:val="24"/>
    </w:rPr>
  </w:style>
  <w:style w:type="character" w:customStyle="1" w:styleId="BodyTextIndent2Char">
    <w:name w:val="Body Text Indent 2 Char"/>
    <w:link w:val="BodyTextIndent2"/>
    <w:rsid w:val="00B74461"/>
    <w:rPr>
      <w:rFonts w:ascii=".VnArial" w:hAnsi=".VnArial"/>
      <w:sz w:val="24"/>
    </w:rPr>
  </w:style>
  <w:style w:type="character" w:customStyle="1" w:styleId="FooterChar">
    <w:name w:val="Footer Char"/>
    <w:link w:val="Footer"/>
    <w:uiPriority w:val="99"/>
    <w:rsid w:val="00B74461"/>
    <w:rPr>
      <w:snapToGrid w:val="0"/>
      <w:sz w:val="24"/>
    </w:rPr>
  </w:style>
  <w:style w:type="character" w:customStyle="1" w:styleId="HeaderChar">
    <w:name w:val="Header Char"/>
    <w:link w:val="Header"/>
    <w:uiPriority w:val="99"/>
    <w:rsid w:val="00B74461"/>
    <w:rPr>
      <w:snapToGrid w:val="0"/>
      <w:sz w:val="24"/>
    </w:rPr>
  </w:style>
  <w:style w:type="character" w:customStyle="1" w:styleId="FootnoteTextChar">
    <w:name w:val="Footnote Text Char"/>
    <w:link w:val="FootnoteText"/>
    <w:semiHidden/>
    <w:rsid w:val="00B74461"/>
    <w:rPr>
      <w:snapToGrid w:val="0"/>
      <w:sz w:val="18"/>
    </w:rPr>
  </w:style>
  <w:style w:type="character" w:customStyle="1" w:styleId="BodyTextChar">
    <w:name w:val="Body Text Char"/>
    <w:link w:val="BodyText"/>
    <w:rsid w:val="00B74461"/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B74461"/>
    <w:rPr>
      <w:rFonts w:ascii=".VnArial" w:hAnsi=".VnArial"/>
      <w:sz w:val="24"/>
    </w:rPr>
  </w:style>
  <w:style w:type="character" w:customStyle="1" w:styleId="BodyText3Char">
    <w:name w:val="Body Text 3 Char"/>
    <w:link w:val="BodyText3"/>
    <w:rsid w:val="00B74461"/>
    <w:rPr>
      <w:rFonts w:ascii=".VnArial" w:hAnsi=".VnArial"/>
      <w:i/>
      <w:sz w:val="24"/>
    </w:rPr>
  </w:style>
  <w:style w:type="character" w:customStyle="1" w:styleId="TitleChar">
    <w:name w:val="Title Char"/>
    <w:link w:val="Title"/>
    <w:rsid w:val="00B74461"/>
    <w:rPr>
      <w:b/>
      <w:snapToGrid w:val="0"/>
      <w:kern w:val="28"/>
      <w:sz w:val="32"/>
    </w:rPr>
  </w:style>
  <w:style w:type="character" w:customStyle="1" w:styleId="BodyText2Char">
    <w:name w:val="Body Text 2 Char"/>
    <w:link w:val="BodyText2"/>
    <w:rsid w:val="00B74461"/>
    <w:rPr>
      <w:snapToGrid w:val="0"/>
      <w:sz w:val="24"/>
    </w:rPr>
  </w:style>
  <w:style w:type="character" w:customStyle="1" w:styleId="BodyTextIndent3Char">
    <w:name w:val="Body Text Indent 3 Char"/>
    <w:link w:val="BodyTextIndent3"/>
    <w:rsid w:val="00B74461"/>
    <w:rPr>
      <w:snapToGrid w:val="0"/>
      <w:sz w:val="24"/>
    </w:rPr>
  </w:style>
  <w:style w:type="character" w:customStyle="1" w:styleId="DocumentMapChar">
    <w:name w:val="Document Map Char"/>
    <w:link w:val="DocumentMap"/>
    <w:semiHidden/>
    <w:rsid w:val="00B74461"/>
    <w:rPr>
      <w:rFonts w:ascii="SimSun" w:hAnsi="SimSun" w:cs="SimSun"/>
      <w:snapToGrid w:val="0"/>
      <w:sz w:val="24"/>
      <w:shd w:val="clear" w:color="auto" w:fill="000080"/>
    </w:rPr>
  </w:style>
  <w:style w:type="character" w:customStyle="1" w:styleId="CommentSubjectChar">
    <w:name w:val="Comment Subject Char"/>
    <w:link w:val="CommentSubject"/>
    <w:semiHidden/>
    <w:rsid w:val="00B74461"/>
    <w:rPr>
      <w:rFonts w:ascii=".VnArialH" w:hAnsi=".VnArialH"/>
      <w:b/>
      <w:bCs/>
      <w:snapToGrid w:val="0"/>
      <w:sz w:val="24"/>
    </w:rPr>
  </w:style>
  <w:style w:type="character" w:customStyle="1" w:styleId="BalloonTextChar">
    <w:name w:val="Balloon Text Char"/>
    <w:link w:val="BalloonText"/>
    <w:semiHidden/>
    <w:rsid w:val="00B74461"/>
    <w:rPr>
      <w:rFonts w:ascii="SimSun" w:hAnsi="SimSun" w:cs="SimSun"/>
      <w:snapToGrid w:val="0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FF4F12"/>
    <w:rPr>
      <w:color w:val="605E5C"/>
      <w:shd w:val="clear" w:color="auto" w:fill="E1DFDD"/>
    </w:rPr>
  </w:style>
  <w:style w:type="paragraph" w:styleId="ListParagraph">
    <w:name w:val="List Paragraph"/>
    <w:aliases w:val="Norm,abc,Paragraph,List Paragraph1,Đoạn của Danh sách,Đoạn c𞹺Danh sách,List Paragraph11,List Paragraph111,Nga 3,List Paragraph2,Colorful List - Accent 11,List Paragraph21,Ðoạn c𞹺Danh sách,Ðoạn cDanh sách,List Paragraph3,Đoạn cDanh sách"/>
    <w:basedOn w:val="Normal"/>
    <w:link w:val="ListParagraphChar"/>
    <w:uiPriority w:val="99"/>
    <w:qFormat/>
    <w:rsid w:val="00BC5EE5"/>
    <w:pPr>
      <w:widowControl/>
      <w:spacing w:before="0" w:line="240" w:lineRule="auto"/>
      <w:ind w:left="720"/>
    </w:pPr>
    <w:rPr>
      <w:rFonts w:ascii="Calibri" w:eastAsiaTheme="minorHAnsi" w:hAnsi="Calibri" w:cs="Calibri"/>
      <w:snapToGrid/>
      <w:sz w:val="22"/>
      <w:szCs w:val="22"/>
    </w:rPr>
  </w:style>
  <w:style w:type="paragraph" w:customStyle="1" w:styleId="msonormal0">
    <w:name w:val="msonormal"/>
    <w:basedOn w:val="Normal"/>
    <w:rsid w:val="00717A3C"/>
    <w:pPr>
      <w:widowControl/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napToGrid/>
      <w:szCs w:val="24"/>
    </w:rPr>
  </w:style>
  <w:style w:type="paragraph" w:customStyle="1" w:styleId="-">
    <w:name w:val="-"/>
    <w:basedOn w:val="Normal"/>
    <w:qFormat/>
    <w:rsid w:val="00FF6921"/>
    <w:pPr>
      <w:numPr>
        <w:numId w:val="15"/>
      </w:numPr>
    </w:pPr>
    <w:rPr>
      <w:rFonts w:ascii="Times New Roman" w:eastAsia="Calibri Light" w:hAnsi="Times New Roman" w:cs="Calibri Light"/>
    </w:rPr>
  </w:style>
  <w:style w:type="character" w:customStyle="1" w:styleId="fontstyle01">
    <w:name w:val="fontstyle01"/>
    <w:basedOn w:val="DefaultParagraphFont"/>
    <w:rsid w:val="00F72B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rsid w:val="00993E26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qFormat/>
    <w:rsid w:val="002547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Norm Char,abc Char,Paragraph Char,List Paragraph1 Char,Đoạn của Danh sách Char,Đoạn c𞹺Danh sách Char,List Paragraph11 Char,List Paragraph111 Char,Nga 3 Char,List Paragraph2 Char,Colorful List - Accent 11 Char,List Paragraph21 Char"/>
    <w:link w:val="ListParagraph"/>
    <w:uiPriority w:val="99"/>
    <w:qFormat/>
    <w:rsid w:val="008B40B0"/>
    <w:rPr>
      <w:rFonts w:ascii="Calibri" w:eastAsiaTheme="minorHAns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1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04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7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1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9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9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73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4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9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0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1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1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0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9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7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0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3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4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0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6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4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4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0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1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8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3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65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5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9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5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7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75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3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6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7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5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9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2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9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2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8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4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7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4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3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3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9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55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0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1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4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5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2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5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7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1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0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4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0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2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2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0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2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3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4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0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7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5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4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3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3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9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3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7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Desktop\BTC-QLNS%20-%20Tai%20lieu%20phan%20tich%20yeu%20cau%20he%20thong%20V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FF5F8-F6F7-43F4-A684-529D7CCB0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BTC-QLNS - Tai lieu phan tich yeu cau he thong V1.0.dot</Template>
  <TotalTime>1</TotalTime>
  <Pages>15</Pages>
  <Words>1452</Words>
  <Characters>8283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9716</CharactersWithSpaces>
  <SharedDoc>false</SharedDoc>
  <HLinks>
    <vt:vector size="138" baseType="variant">
      <vt:variant>
        <vt:i4>1376308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_Toc41637313</vt:lpwstr>
      </vt:variant>
      <vt:variant>
        <vt:i4>1310772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_Toc41637312</vt:lpwstr>
      </vt:variant>
      <vt:variant>
        <vt:i4>1507380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_Toc41637311</vt:lpwstr>
      </vt:variant>
      <vt:variant>
        <vt:i4>1441844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_Toc41637310</vt:lpwstr>
      </vt:variant>
      <vt:variant>
        <vt:i4>2031669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_Toc41637309</vt:lpwstr>
      </vt:variant>
      <vt:variant>
        <vt:i4>1966133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_Toc41637308</vt:lpwstr>
      </vt:variant>
      <vt:variant>
        <vt:i4>1114165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_Toc41637307</vt:lpwstr>
      </vt:variant>
      <vt:variant>
        <vt:i4>1048629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_Toc41637306</vt:lpwstr>
      </vt:variant>
      <vt:variant>
        <vt:i4>1245237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_Toc41637305</vt:lpwstr>
      </vt:variant>
      <vt:variant>
        <vt:i4>1179701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_Toc41637304</vt:lpwstr>
      </vt:variant>
      <vt:variant>
        <vt:i4>1376309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_Toc41637303</vt:lpwstr>
      </vt:variant>
      <vt:variant>
        <vt:i4>1310773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_Toc41637302</vt:lpwstr>
      </vt:variant>
      <vt:variant>
        <vt:i4>1507381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_Toc41637301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_Toc41637300</vt:lpwstr>
      </vt:variant>
      <vt:variant>
        <vt:i4>1966140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_Toc41637299</vt:lpwstr>
      </vt:variant>
      <vt:variant>
        <vt:i4>2031676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_Toc41637298</vt:lpwstr>
      </vt:variant>
      <vt:variant>
        <vt:i4>1048636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_Toc41637297</vt:lpwstr>
      </vt:variant>
      <vt:variant>
        <vt:i4>1114172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_Toc41637296</vt:lpwstr>
      </vt:variant>
      <vt:variant>
        <vt:i4>1179708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_Toc41637295</vt:lpwstr>
      </vt:variant>
      <vt:variant>
        <vt:i4>1245244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_Toc41637294</vt:lpwstr>
      </vt:variant>
      <vt:variant>
        <vt:i4>1310780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_Toc41637293</vt:lpwstr>
      </vt:variant>
      <vt:variant>
        <vt:i4>1376316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_Toc41637292</vt:lpwstr>
      </vt:variant>
      <vt:variant>
        <vt:i4>1441852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_Toc41637291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maint</dc:creator>
  <cp:keywords/>
  <dc:description/>
  <cp:lastModifiedBy>Quỳnh Hoàng</cp:lastModifiedBy>
  <cp:revision>3</cp:revision>
  <cp:lastPrinted>2020-03-30T04:01:00Z</cp:lastPrinted>
  <dcterms:created xsi:type="dcterms:W3CDTF">2026-01-21T10:08:00Z</dcterms:created>
  <dcterms:modified xsi:type="dcterms:W3CDTF">2026-01-21T10:09:00Z</dcterms:modified>
</cp:coreProperties>
</file>